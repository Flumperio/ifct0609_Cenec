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939252924"/>
        <w:docPartObj>
          <w:docPartGallery w:val="Cover Pages"/>
          <w:docPartUnique/>
        </w:docPartObj>
      </w:sdtPr>
      <w:sdtEndPr>
        <w:rPr>
          <w:rFonts w:ascii="Arial" w:eastAsia="Georgia" w:hAnsi="Arial" w:cs="Arial"/>
          <w:color w:val="002060"/>
          <w:sz w:val="64"/>
          <w:szCs w:val="22"/>
          <w:lang w:val="es-ES_tradnl" w:bidi="en-US"/>
        </w:rPr>
      </w:sdtEndPr>
      <w:sdtContent>
        <w:p w14:paraId="4453C089" w14:textId="77777777" w:rsidR="00B52F10" w:rsidRDefault="00B52F10" w:rsidP="0047425B">
          <w:pPr>
            <w:pStyle w:val="Nombre"/>
          </w:pPr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8480" behindDoc="0" locked="0" layoutInCell="1" allowOverlap="1" wp14:anchorId="0AB28CF8" wp14:editId="7ED6AD0E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131445</wp:posOffset>
                    </wp:positionV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2BA2D44" id="Grupo 149" o:spid="_x0000_s1026" style="position:absolute;margin-left:0;margin-top:10.35pt;width:8in;height:95.7pt;z-index:251668480;mso-width-percent:941;mso-height-percent:121;mso-position-horizontal:center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B2StKX2wAAAAgBAAAPAAAA&#10;ZHJzL2Rvd25yZXYueG1sTI/BTsMwEETvSPyDtZW4UccWFJTGqSgSH0BBqEc3XpKo8TqNnTbh69me&#10;4Lgzq5k3xWbynTjjENtABtQyA4FUBddSbeDz4+3+GURMlpztAqGBGSNsytubwuYuXOgdz7tUCw6h&#10;mFsDTUp9LmWsGvQ2LkOPxN53GLxNfA61dIO9cLjvpM6ylfS2JW5obI+vDVbH3ei5d6+3o/qZZ5L7&#10;r+O2n1en8eFkzN1ielmDSDilv2e44jM6lMx0CCO5KDoDPCQZ0NkTiKurHjUrB1aUViDLQv4fUP4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CB9DD50" wp14:editId="516BF6D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53C696" w14:textId="77777777" w:rsidR="0081341C" w:rsidRDefault="0081341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CB9DD5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0;margin-top:0;width:8in;height:79.5pt;z-index:25166745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3353C696" w14:textId="77777777" w:rsidR="0081341C" w:rsidRDefault="0081341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C0E3191" w14:textId="77777777" w:rsidR="00B52F10" w:rsidRDefault="00B52F10">
          <w:pP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5E97976" wp14:editId="58E57829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2155825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EEFB82" w14:textId="57AAC5BF" w:rsidR="0081341C" w:rsidRDefault="00C32CAE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819B3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DOCUMENTACIÓN</w:t>
                                    </w:r>
                                  </w:sdtContent>
                                </w:sdt>
                              </w:p>
                              <w:p w14:paraId="3B3369B1" w14:textId="5EE91256" w:rsidR="0081341C" w:rsidRDefault="00C32CAE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8182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Entorno de desarrollo</w:t>
                                    </w:r>
                                  </w:sdtContent>
                                </w:sdt>
                                <w:r w:rsidR="009036A6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tema 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5E97976" id="Cuadro de texto 154" o:spid="_x0000_s1027" type="#_x0000_t202" style="position:absolute;left:0;text-align:left;margin-left:17.45pt;margin-top:169.75pt;width:8in;height:286.5pt;z-index:251665408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" filled="f" stroked="f" strokeweight=".5pt">
                    <v:textbox inset="126pt,0,54pt,0">
                      <w:txbxContent>
                        <w:p w14:paraId="10EEFB82" w14:textId="57AAC5BF" w:rsidR="0081341C" w:rsidRDefault="00C32CA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819B3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DOCUMENTACIÓN</w:t>
                              </w:r>
                            </w:sdtContent>
                          </w:sdt>
                        </w:p>
                        <w:p w14:paraId="3B3369B1" w14:textId="5EE91256" w:rsidR="0081341C" w:rsidRDefault="00C32CAE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8182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Entorno de desarrollo</w:t>
                              </w:r>
                            </w:sdtContent>
                          </w:sdt>
                          <w:r w:rsidR="009036A6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tema 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4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  <w:br w:type="page"/>
          </w:r>
        </w:p>
      </w:sdtContent>
    </w:sdt>
    <w:sdt>
      <w:sdtPr>
        <w:rPr>
          <w:rFonts w:ascii="Georgia" w:eastAsiaTheme="minorHAnsi" w:hAnsi="Georgia" w:cstheme="minorBidi"/>
          <w:color w:val="auto"/>
          <w:sz w:val="24"/>
          <w:szCs w:val="24"/>
          <w:lang w:eastAsia="en-US"/>
        </w:rPr>
        <w:id w:val="180178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9073CD" w14:textId="77777777" w:rsidR="0038182B" w:rsidRDefault="0038182B" w:rsidP="008C6361">
          <w:pPr>
            <w:pStyle w:val="TtuloTDC"/>
            <w:numPr>
              <w:ilvl w:val="0"/>
              <w:numId w:val="0"/>
            </w:numPr>
            <w:ind w:left="432" w:hanging="432"/>
          </w:pPr>
          <w:r>
            <w:t>Tabla de contenido</w:t>
          </w:r>
        </w:p>
        <w:p w14:paraId="251B0A86" w14:textId="4958FD0B" w:rsidR="00F42CA6" w:rsidRDefault="0038182B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8641653" w:history="1">
            <w:r w:rsidR="00F42CA6" w:rsidRPr="00256A1A">
              <w:rPr>
                <w:rStyle w:val="Hipervnculo"/>
                <w:rFonts w:cs="Segoe UI"/>
                <w:noProof/>
              </w:rPr>
              <w:t>1</w:t>
            </w:r>
            <w:r w:rsidR="00F42CA6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42CA6" w:rsidRPr="00256A1A">
              <w:rPr>
                <w:rStyle w:val="Hipervnculo"/>
                <w:rFonts w:cs="Segoe UI"/>
                <w:noProof/>
              </w:rPr>
              <w:t>Consejos en la creación de documentación</w:t>
            </w:r>
            <w:r w:rsidR="00F42CA6">
              <w:rPr>
                <w:noProof/>
                <w:webHidden/>
              </w:rPr>
              <w:tab/>
            </w:r>
            <w:r w:rsidR="00F42CA6">
              <w:rPr>
                <w:noProof/>
                <w:webHidden/>
              </w:rPr>
              <w:fldChar w:fldCharType="begin"/>
            </w:r>
            <w:r w:rsidR="00F42CA6">
              <w:rPr>
                <w:noProof/>
                <w:webHidden/>
              </w:rPr>
              <w:instrText xml:space="preserve"> PAGEREF _Toc128641653 \h </w:instrText>
            </w:r>
            <w:r w:rsidR="00F42CA6">
              <w:rPr>
                <w:noProof/>
                <w:webHidden/>
              </w:rPr>
            </w:r>
            <w:r w:rsidR="00F42CA6">
              <w:rPr>
                <w:noProof/>
                <w:webHidden/>
              </w:rPr>
              <w:fldChar w:fldCharType="separate"/>
            </w:r>
            <w:r w:rsidR="00202788">
              <w:rPr>
                <w:noProof/>
                <w:webHidden/>
              </w:rPr>
              <w:t>3</w:t>
            </w:r>
            <w:r w:rsidR="00F42CA6">
              <w:rPr>
                <w:noProof/>
                <w:webHidden/>
              </w:rPr>
              <w:fldChar w:fldCharType="end"/>
            </w:r>
          </w:hyperlink>
        </w:p>
        <w:p w14:paraId="196F72ED" w14:textId="03D185AD" w:rsidR="00F42CA6" w:rsidRDefault="00F42CA6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8641654" w:history="1">
            <w:r w:rsidRPr="00256A1A">
              <w:rPr>
                <w:rStyle w:val="Hipervnculo"/>
                <w:rFonts w:cs="Segoe UI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256A1A">
              <w:rPr>
                <w:rStyle w:val="Hipervnculo"/>
                <w:rFonts w:cs="Segoe UI"/>
                <w:noProof/>
              </w:rPr>
              <w:t>Tipos de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_Toc128641654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A312" w14:textId="1B6EC787" w:rsidR="00F42CA6" w:rsidRDefault="00F42CA6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8641655" w:history="1">
            <w:r w:rsidRPr="00256A1A">
              <w:rPr>
                <w:rStyle w:val="Hipervnculo"/>
                <w:rFonts w:cs="Segoe UI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Pr="00256A1A">
              <w:rPr>
                <w:rStyle w:val="Hipervnculo"/>
                <w:rFonts w:cs="Segoe UI"/>
                <w:noProof/>
              </w:rPr>
              <w:t>Generación automática de documentación: Javadoc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_Toc128641655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02245" w14:textId="71B4D37C" w:rsidR="0038182B" w:rsidRDefault="0038182B" w:rsidP="0038182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5DF7CD2" w14:textId="77777777" w:rsidR="0038182B" w:rsidRDefault="0038182B" w:rsidP="0038182B"/>
    <w:p w14:paraId="39C45044" w14:textId="77777777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3B482196" w14:textId="77777777" w:rsidR="0038182B" w:rsidRDefault="0038182B" w:rsidP="0038182B">
      <w:pPr>
        <w:shd w:val="clear" w:color="auto" w:fill="FFFFFF"/>
        <w:spacing w:after="0" w:line="630" w:lineRule="atLeast"/>
        <w:textAlignment w:val="baseline"/>
        <w:outlineLvl w:val="1"/>
        <w:rPr>
          <w:rFonts w:eastAsia="Times New Roman" w:cs="Segoe UI"/>
          <w:b/>
          <w:bCs/>
          <w:color w:val="1B1B1B"/>
          <w:lang w:eastAsia="es-ES"/>
        </w:rPr>
      </w:pPr>
    </w:p>
    <w:p w14:paraId="593D4C03" w14:textId="77777777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1F99E4BC" w14:textId="77777777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6DE8CB5F" w14:textId="77777777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16CEFBDE" w14:textId="77777777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1DA12CF9" w14:textId="2F0BA260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6C61142A" w14:textId="77777777" w:rsidR="00576647" w:rsidRDefault="00576647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4B46FE36" w14:textId="77777777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7D932878" w14:textId="77777777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11846F0B" w14:textId="77777777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20A4BEC2" w14:textId="399B2698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1024652C" w14:textId="5F49F531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33503916" w14:textId="27AAC421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5D32F63C" w14:textId="071D4A3F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09B5FC53" w14:textId="259DC0CA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2FF9C78C" w14:textId="1C690840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046E302F" w14:textId="123B1FA4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0139A2A2" w14:textId="1B20E257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5797F401" w14:textId="7B78ABE1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5F66D344" w14:textId="06C3D3B7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219DB833" w14:textId="77777777" w:rsidR="00F42CA6" w:rsidRDefault="00F42CA6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5C0D20E6" w14:textId="7EB3EE18" w:rsidR="005078CD" w:rsidRDefault="005078CD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57C2070D" w14:textId="77777777" w:rsidR="005078CD" w:rsidRDefault="005078CD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6B36D012" w14:textId="5CF364D9" w:rsidR="0038182B" w:rsidRDefault="0038182B" w:rsidP="0038182B">
      <w:pPr>
        <w:rPr>
          <w:rFonts w:eastAsia="Times New Roman" w:cs="Segoe UI"/>
          <w:b/>
          <w:bCs/>
          <w:color w:val="1B1B1B"/>
          <w:lang w:eastAsia="es-ES"/>
        </w:rPr>
      </w:pPr>
    </w:p>
    <w:p w14:paraId="2A3CAFCE" w14:textId="6C556E5D" w:rsidR="008864ED" w:rsidRPr="002202D1" w:rsidRDefault="008B133B" w:rsidP="002202D1">
      <w:pPr>
        <w:pStyle w:val="Ttulo1"/>
        <w:shd w:val="clear" w:color="auto" w:fill="4472C4" w:themeFill="accent1"/>
        <w:rPr>
          <w:rFonts w:cs="Segoe UI"/>
          <w:color w:val="FFFFFF" w:themeColor="background1"/>
          <w:sz w:val="22"/>
          <w:szCs w:val="22"/>
        </w:rPr>
      </w:pPr>
      <w:bookmarkStart w:id="0" w:name="_Toc128641653"/>
      <w:r w:rsidRPr="002202D1">
        <w:rPr>
          <w:rFonts w:cs="Segoe UI"/>
          <w:color w:val="FFFFFF" w:themeColor="background1"/>
          <w:sz w:val="22"/>
          <w:szCs w:val="22"/>
        </w:rPr>
        <w:lastRenderedPageBreak/>
        <w:t>Consejos en la creación de documentación</w:t>
      </w:r>
      <w:bookmarkEnd w:id="0"/>
    </w:p>
    <w:p w14:paraId="2477D55B" w14:textId="78070084" w:rsidR="008B133B" w:rsidRDefault="008B133B" w:rsidP="008B133B"/>
    <w:p w14:paraId="18C9EB40" w14:textId="2E5D2E72" w:rsidR="002B6C90" w:rsidRDefault="002B6C90" w:rsidP="008B133B">
      <w:r>
        <w:rPr>
          <w:noProof/>
        </w:rPr>
        <w:drawing>
          <wp:inline distT="0" distB="0" distL="0" distR="0" wp14:anchorId="47CB8D94" wp14:editId="708C3065">
            <wp:extent cx="6122035" cy="5983834"/>
            <wp:effectExtent l="0" t="0" r="0" b="17145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56F8E948" w14:textId="77777777" w:rsidR="002B6C90" w:rsidRDefault="002B6C90" w:rsidP="008B133B"/>
    <w:p w14:paraId="3B23BB5A" w14:textId="0868204E" w:rsidR="008B133B" w:rsidRPr="002202D1" w:rsidRDefault="008B133B" w:rsidP="002202D1">
      <w:pPr>
        <w:pStyle w:val="Ttulo1"/>
        <w:shd w:val="clear" w:color="auto" w:fill="4472C4" w:themeFill="accent1"/>
        <w:rPr>
          <w:rFonts w:cs="Segoe UI"/>
          <w:color w:val="FFFFFF" w:themeColor="background1"/>
          <w:sz w:val="22"/>
          <w:szCs w:val="22"/>
        </w:rPr>
      </w:pPr>
      <w:bookmarkStart w:id="1" w:name="_Toc128641654"/>
      <w:r w:rsidRPr="002202D1">
        <w:rPr>
          <w:rFonts w:cs="Segoe UI"/>
          <w:color w:val="FFFFFF" w:themeColor="background1"/>
          <w:sz w:val="22"/>
          <w:szCs w:val="22"/>
        </w:rPr>
        <w:t>Tipos de documentación</w:t>
      </w:r>
      <w:bookmarkEnd w:id="1"/>
    </w:p>
    <w:p w14:paraId="1DAC0DEE" w14:textId="06E2FA04" w:rsidR="008B133B" w:rsidRDefault="008B133B" w:rsidP="008B133B"/>
    <w:p w14:paraId="4C9E1663" w14:textId="59076434" w:rsidR="008B133B" w:rsidRDefault="008B133B" w:rsidP="008B133B">
      <w:r>
        <w:rPr>
          <w:noProof/>
        </w:rPr>
        <w:lastRenderedPageBreak/>
        <w:drawing>
          <wp:inline distT="0" distB="0" distL="0" distR="0" wp14:anchorId="0B9C0F23" wp14:editId="656F01F3">
            <wp:extent cx="5486400" cy="3200400"/>
            <wp:effectExtent l="0" t="0" r="19050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3005F26D" w14:textId="77777777" w:rsidR="008B133B" w:rsidRPr="008B133B" w:rsidRDefault="008B133B" w:rsidP="008B133B"/>
    <w:p w14:paraId="4E436E11" w14:textId="4414F9B3" w:rsidR="008B133B" w:rsidRPr="002202D1" w:rsidRDefault="008B133B" w:rsidP="002202D1">
      <w:pPr>
        <w:pStyle w:val="Ttulo1"/>
        <w:shd w:val="clear" w:color="auto" w:fill="4472C4" w:themeFill="accent1"/>
        <w:rPr>
          <w:rFonts w:cs="Segoe UI"/>
          <w:color w:val="FFFFFF" w:themeColor="background1"/>
          <w:sz w:val="22"/>
          <w:szCs w:val="22"/>
        </w:rPr>
      </w:pPr>
      <w:bookmarkStart w:id="2" w:name="_Toc128641655"/>
      <w:r w:rsidRPr="002202D1">
        <w:rPr>
          <w:rFonts w:cs="Segoe UI"/>
          <w:color w:val="FFFFFF" w:themeColor="background1"/>
          <w:sz w:val="22"/>
          <w:szCs w:val="22"/>
        </w:rPr>
        <w:t>Generación automática de documentación: Javadoc</w:t>
      </w:r>
      <w:bookmarkEnd w:id="2"/>
    </w:p>
    <w:p w14:paraId="3BE97946" w14:textId="73BC20BD" w:rsidR="008B133B" w:rsidRDefault="008B133B" w:rsidP="008B133B"/>
    <w:p w14:paraId="1340F543" w14:textId="3AAC830D" w:rsidR="008B133B" w:rsidRDefault="008B133B" w:rsidP="008B133B">
      <w:r>
        <w:t>En Java usamos JavaDoc.</w:t>
      </w:r>
    </w:p>
    <w:p w14:paraId="072C55DB" w14:textId="7D52E803" w:rsidR="008B133B" w:rsidRDefault="008B133B" w:rsidP="008B133B">
      <w:r>
        <w:t>Las etiquetas más usuales son:</w:t>
      </w:r>
    </w:p>
    <w:p w14:paraId="709BB0CD" w14:textId="1FDA901A" w:rsidR="008B133B" w:rsidRDefault="008B133B" w:rsidP="008B133B"/>
    <w:p w14:paraId="2343F773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@param</w:t>
      </w:r>
      <w:r w:rsidRPr="000F2BF5">
        <w:rPr>
          <w:rFonts w:ascii="Times New Roman" w:eastAsia="Times New Roman" w:hAnsi="Times New Roman" w:cs="Times New Roman"/>
          <w:lang w:eastAsia="es-ES"/>
        </w:rPr>
        <w:t>: Indica el nombre, tipo y descripción de un parámetro de un método.</w:t>
      </w:r>
    </w:p>
    <w:p w14:paraId="0178BA11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@return</w:t>
      </w:r>
      <w:r w:rsidRPr="000F2BF5">
        <w:rPr>
          <w:rFonts w:ascii="Times New Roman" w:eastAsia="Times New Roman" w:hAnsi="Times New Roman" w:cs="Times New Roman"/>
          <w:lang w:eastAsia="es-ES"/>
        </w:rPr>
        <w:t>: Indica el tipo y descripción del valor que devuelve un método.</w:t>
      </w:r>
    </w:p>
    <w:p w14:paraId="0F86D600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@throws</w:t>
      </w:r>
      <w:r w:rsidRPr="000F2BF5">
        <w:rPr>
          <w:rFonts w:ascii="Times New Roman" w:eastAsia="Times New Roman" w:hAnsi="Times New Roman" w:cs="Times New Roman"/>
          <w:lang w:eastAsia="es-ES"/>
        </w:rPr>
        <w:t>: Indica el tipo y descripción de las excepciones que puede lanzar un método.</w:t>
      </w:r>
    </w:p>
    <w:p w14:paraId="42CC7DD7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@deprecated</w:t>
      </w:r>
      <w:r w:rsidRPr="000F2BF5">
        <w:rPr>
          <w:rFonts w:ascii="Times New Roman" w:eastAsia="Times New Roman" w:hAnsi="Times New Roman" w:cs="Times New Roman"/>
          <w:lang w:eastAsia="es-ES"/>
        </w:rPr>
        <w:t>: Indica que un método o clase está obsoleto y debería ser evitado en favor de otra alternativa.</w:t>
      </w:r>
    </w:p>
    <w:p w14:paraId="3A047D28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@see</w:t>
      </w:r>
      <w:r w:rsidRPr="000F2BF5">
        <w:rPr>
          <w:rFonts w:ascii="Times New Roman" w:eastAsia="Times New Roman" w:hAnsi="Times New Roman" w:cs="Times New Roman"/>
          <w:lang w:eastAsia="es-ES"/>
        </w:rPr>
        <w:t>: Permite enlazar con otra clase, método, campo o paquete relacionado.</w:t>
      </w:r>
    </w:p>
    <w:p w14:paraId="594233CF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@version</w:t>
      </w:r>
      <w:r w:rsidRPr="000F2BF5">
        <w:rPr>
          <w:rFonts w:ascii="Times New Roman" w:eastAsia="Times New Roman" w:hAnsi="Times New Roman" w:cs="Times New Roman"/>
          <w:lang w:eastAsia="es-ES"/>
        </w:rPr>
        <w:t>: Indica la versión del programa.</w:t>
      </w:r>
    </w:p>
    <w:p w14:paraId="5BCA6297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@author</w:t>
      </w:r>
      <w:r w:rsidRPr="000F2BF5">
        <w:rPr>
          <w:rFonts w:ascii="Times New Roman" w:eastAsia="Times New Roman" w:hAnsi="Times New Roman" w:cs="Times New Roman"/>
          <w:lang w:eastAsia="es-ES"/>
        </w:rPr>
        <w:t>: Indica el autor o autores del programa.</w:t>
      </w:r>
    </w:p>
    <w:p w14:paraId="7E352540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@since</w:t>
      </w:r>
      <w:r w:rsidRPr="000F2BF5">
        <w:rPr>
          <w:rFonts w:ascii="Times New Roman" w:eastAsia="Times New Roman" w:hAnsi="Times New Roman" w:cs="Times New Roman"/>
          <w:lang w:eastAsia="es-ES"/>
        </w:rPr>
        <w:t>: Indica la versión desde la que el elemento se encuentra presente en el programa.</w:t>
      </w:r>
    </w:p>
    <w:p w14:paraId="57E305C1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@inheritDoc</w:t>
      </w:r>
      <w:r w:rsidRPr="000F2BF5">
        <w:rPr>
          <w:rFonts w:ascii="Times New Roman" w:eastAsia="Times New Roman" w:hAnsi="Times New Roman" w:cs="Times New Roman"/>
          <w:lang w:eastAsia="es-ES"/>
        </w:rPr>
        <w:t>: Indica que el elemento hereda la documentación de su padre.</w:t>
      </w:r>
    </w:p>
    <w:p w14:paraId="3B60A08B" w14:textId="77777777" w:rsidR="000F2BF5" w:rsidRPr="000F2BF5" w:rsidRDefault="000F2BF5">
      <w:pPr>
        <w:numPr>
          <w:ilvl w:val="0"/>
          <w:numId w:val="7"/>
        </w:numPr>
        <w:shd w:val="clear" w:color="auto" w:fill="E2EFD9" w:themeFill="accent6" w:themeFillTint="33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0F2BF5">
        <w:rPr>
          <w:rFonts w:ascii="Courier New" w:eastAsia="Times New Roman" w:hAnsi="Courier New" w:cs="Courier New"/>
          <w:sz w:val="20"/>
          <w:szCs w:val="20"/>
          <w:lang w:eastAsia="es-ES"/>
        </w:rPr>
        <w:t>@link</w:t>
      </w:r>
      <w:r w:rsidRPr="000F2BF5">
        <w:rPr>
          <w:rFonts w:ascii="Times New Roman" w:eastAsia="Times New Roman" w:hAnsi="Times New Roman" w:cs="Times New Roman"/>
          <w:lang w:eastAsia="es-ES"/>
        </w:rPr>
        <w:t>: Permite enlazar con otra clase, método, campo o paquete relacionado.</w:t>
      </w:r>
    </w:p>
    <w:p w14:paraId="1ED6F104" w14:textId="47A735CC" w:rsidR="008B133B" w:rsidRPr="00CA1B55" w:rsidRDefault="000F2BF5" w:rsidP="008B133B">
      <w:pPr>
        <w:rPr>
          <w:b/>
          <w:bCs/>
        </w:rPr>
      </w:pPr>
      <w:r w:rsidRPr="00CA1B55">
        <w:rPr>
          <w:b/>
          <w:bCs/>
        </w:rPr>
        <w:t>¿Cómo usar javadoc en Eclipse?</w:t>
      </w:r>
    </w:p>
    <w:p w14:paraId="4B75DF51" w14:textId="73A69713" w:rsidR="00C729BF" w:rsidRPr="00C729BF" w:rsidRDefault="00C729B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ES"/>
        </w:rPr>
      </w:pPr>
      <w:r w:rsidRPr="00C729BF">
        <w:rPr>
          <w:rFonts w:ascii="Times New Roman" w:eastAsia="Times New Roman" w:hAnsi="Times New Roman" w:cs="Times New Roman"/>
          <w:lang w:eastAsia="es-ES"/>
        </w:rPr>
        <w:t xml:space="preserve">Haz clic derecho en el proyecto </w:t>
      </w:r>
    </w:p>
    <w:p w14:paraId="16D24124" w14:textId="72EBEAD1" w:rsidR="00C729BF" w:rsidRPr="0096491B" w:rsidRDefault="0096491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Ve a Exportar</w:t>
      </w:r>
    </w:p>
    <w:p w14:paraId="74C7AE4B" w14:textId="0CC0B1C5" w:rsidR="000F2BF5" w:rsidRDefault="0096491B" w:rsidP="0096491B">
      <w:pPr>
        <w:jc w:val="center"/>
      </w:pPr>
      <w:r>
        <w:rPr>
          <w:noProof/>
        </w:rPr>
        <w:lastRenderedPageBreak/>
        <w:drawing>
          <wp:inline distT="0" distB="0" distL="0" distR="0" wp14:anchorId="57707BB1" wp14:editId="268C5C7F">
            <wp:extent cx="3373210" cy="358444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409" cy="35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3294" w14:textId="77777777" w:rsidR="008B133B" w:rsidRPr="008B133B" w:rsidRDefault="008B133B" w:rsidP="008B133B"/>
    <w:p w14:paraId="78BC3991" w14:textId="1B9D7973" w:rsidR="008B133B" w:rsidRDefault="0096491B">
      <w:pPr>
        <w:pStyle w:val="Prrafodelista"/>
        <w:numPr>
          <w:ilvl w:val="0"/>
          <w:numId w:val="8"/>
        </w:numPr>
      </w:pPr>
      <w:r>
        <w:t>Pulsamos en siguiente:</w:t>
      </w:r>
    </w:p>
    <w:p w14:paraId="72B823B8" w14:textId="304CA676" w:rsidR="0096491B" w:rsidRDefault="0096491B" w:rsidP="0096491B">
      <w:pPr>
        <w:ind w:left="360"/>
      </w:pPr>
    </w:p>
    <w:p w14:paraId="079AD583" w14:textId="5B8B1F32" w:rsidR="0096491B" w:rsidRDefault="0096491B" w:rsidP="0096491B">
      <w:pPr>
        <w:ind w:left="360"/>
        <w:jc w:val="center"/>
      </w:pPr>
      <w:r>
        <w:rPr>
          <w:noProof/>
        </w:rPr>
        <w:drawing>
          <wp:inline distT="0" distB="0" distL="0" distR="0" wp14:anchorId="19A5A257" wp14:editId="14DF179E">
            <wp:extent cx="3075252" cy="271426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4249" cy="27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71E4" w14:textId="77777777" w:rsidR="0096491B" w:rsidRDefault="0096491B">
      <w:pPr>
        <w:pStyle w:val="Prrafodelista"/>
        <w:numPr>
          <w:ilvl w:val="0"/>
          <w:numId w:val="8"/>
        </w:numPr>
      </w:pPr>
      <w:r>
        <w:t>Pulsamos en siguiente:</w:t>
      </w:r>
    </w:p>
    <w:p w14:paraId="03389803" w14:textId="1FC1C427" w:rsidR="0096491B" w:rsidRDefault="0096491B" w:rsidP="0096491B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678EC796" wp14:editId="767B0D17">
            <wp:extent cx="4198773" cy="3705909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4627" cy="37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4A61" w14:textId="77777777" w:rsidR="008B133B" w:rsidRPr="008B133B" w:rsidRDefault="008B133B" w:rsidP="008B133B"/>
    <w:p w14:paraId="6B4A031D" w14:textId="77777777" w:rsidR="0096491B" w:rsidRDefault="0096491B">
      <w:pPr>
        <w:pStyle w:val="Prrafodelista"/>
        <w:numPr>
          <w:ilvl w:val="0"/>
          <w:numId w:val="8"/>
        </w:numPr>
      </w:pPr>
      <w:r>
        <w:t>Pulsamos en siguiente:</w:t>
      </w:r>
    </w:p>
    <w:p w14:paraId="6479F5A9" w14:textId="5B139FE5" w:rsidR="008B133B" w:rsidRDefault="0096491B" w:rsidP="0096491B">
      <w:pPr>
        <w:jc w:val="center"/>
      </w:pPr>
      <w:r>
        <w:rPr>
          <w:noProof/>
        </w:rPr>
        <w:drawing>
          <wp:inline distT="0" distB="0" distL="0" distR="0" wp14:anchorId="1AE9FAEC" wp14:editId="150AC107">
            <wp:extent cx="4754728" cy="4196604"/>
            <wp:effectExtent l="0" t="0" r="825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0743" cy="420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6988" w14:textId="01557FD9" w:rsidR="008B133B" w:rsidRDefault="008B133B" w:rsidP="008B133B"/>
    <w:p w14:paraId="481659CF" w14:textId="22ADE45B" w:rsidR="003C62FE" w:rsidRPr="003C62FE" w:rsidRDefault="003C62FE" w:rsidP="008B133B">
      <w:pPr>
        <w:rPr>
          <w:b/>
          <w:bCs/>
        </w:rPr>
      </w:pPr>
      <w:r w:rsidRPr="003C62FE">
        <w:rPr>
          <w:b/>
          <w:bCs/>
        </w:rPr>
        <w:lastRenderedPageBreak/>
        <w:t>Ejemplo</w:t>
      </w:r>
    </w:p>
    <w:p w14:paraId="12BD8551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package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javadoc;</w:t>
      </w:r>
    </w:p>
    <w:p w14:paraId="0BB03CCF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03199683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07AFD3BE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 Esta clase representa un objeto Coche.</w:t>
      </w:r>
    </w:p>
    <w:p w14:paraId="7F5AE3AF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</w:t>
      </w:r>
    </w:p>
    <w:p w14:paraId="5CDDA23B" w14:textId="7A14C862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@author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Alberto Ruiz</w:t>
      </w:r>
    </w:p>
    <w:p w14:paraId="3DA5911E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@version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1.0</w:t>
      </w:r>
    </w:p>
    <w:p w14:paraId="13BD0404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@since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2022</w:t>
      </w:r>
      <w:r w:rsidRPr="002202D1">
        <w:rPr>
          <w:rFonts w:ascii="Consolas" w:hAnsi="Consolas" w:cs="Consolas"/>
          <w:color w:val="7F7F9F"/>
          <w:sz w:val="22"/>
          <w:szCs w:val="22"/>
        </w:rPr>
        <w:t>-</w:t>
      </w:r>
      <w:r w:rsidRPr="002202D1">
        <w:rPr>
          <w:rFonts w:ascii="Consolas" w:hAnsi="Consolas" w:cs="Consolas"/>
          <w:color w:val="3F5FBF"/>
          <w:sz w:val="22"/>
          <w:szCs w:val="22"/>
        </w:rPr>
        <w:t>03</w:t>
      </w:r>
      <w:r w:rsidRPr="002202D1">
        <w:rPr>
          <w:rFonts w:ascii="Consolas" w:hAnsi="Consolas" w:cs="Consolas"/>
          <w:color w:val="7F7F9F"/>
          <w:sz w:val="22"/>
          <w:szCs w:val="22"/>
        </w:rPr>
        <w:t>-</w:t>
      </w:r>
      <w:r w:rsidRPr="002202D1">
        <w:rPr>
          <w:rFonts w:ascii="Consolas" w:hAnsi="Consolas" w:cs="Consolas"/>
          <w:color w:val="3F5FBF"/>
          <w:sz w:val="22"/>
          <w:szCs w:val="22"/>
        </w:rPr>
        <w:t>01</w:t>
      </w:r>
    </w:p>
    <w:p w14:paraId="554FD84E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*/</w:t>
      </w:r>
    </w:p>
    <w:p w14:paraId="732A13C8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class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Javadoc {</w:t>
      </w:r>
    </w:p>
    <w:p w14:paraId="3045CBA1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00A1AF97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55D9EE00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La marca del coche.</w:t>
      </w:r>
    </w:p>
    <w:p w14:paraId="248C4E0B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*/</w:t>
      </w:r>
    </w:p>
    <w:p w14:paraId="359ACB59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private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String </w:t>
      </w:r>
      <w:r w:rsidRPr="002202D1">
        <w:rPr>
          <w:rFonts w:ascii="Consolas" w:hAnsi="Consolas" w:cs="Consolas"/>
          <w:color w:val="0000C0"/>
          <w:sz w:val="22"/>
          <w:szCs w:val="22"/>
        </w:rPr>
        <w:t>marca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0E77D686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266D8735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52E8BC64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El modelo del coche.</w:t>
      </w:r>
    </w:p>
    <w:p w14:paraId="459034C0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*/</w:t>
      </w:r>
    </w:p>
    <w:p w14:paraId="48447D38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private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String </w:t>
      </w:r>
      <w:r w:rsidRPr="002202D1">
        <w:rPr>
          <w:rFonts w:ascii="Consolas" w:hAnsi="Consolas" w:cs="Consolas"/>
          <w:color w:val="0000C0"/>
          <w:sz w:val="22"/>
          <w:szCs w:val="22"/>
        </w:rPr>
        <w:t>modelo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0684B486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2C0E30BA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37702451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El año de fabricación del coche.</w:t>
      </w:r>
    </w:p>
    <w:p w14:paraId="642DFB9C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*/</w:t>
      </w:r>
    </w:p>
    <w:p w14:paraId="531A74C0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private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2202D1">
        <w:rPr>
          <w:rFonts w:ascii="Consolas" w:hAnsi="Consolas" w:cs="Consolas"/>
          <w:color w:val="0000C0"/>
          <w:sz w:val="22"/>
          <w:szCs w:val="22"/>
        </w:rPr>
        <w:t>anioFabricacion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38FDC4DD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7A762753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21CFA193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El constructor de la clase Coche.</w:t>
      </w:r>
    </w:p>
    <w:p w14:paraId="35765926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</w:t>
      </w:r>
    </w:p>
    <w:p w14:paraId="1846CAFE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marca La marca del coche.</w:t>
      </w:r>
    </w:p>
    <w:p w14:paraId="6EE630FC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modelo El modelo del coche.</w:t>
      </w:r>
    </w:p>
    <w:p w14:paraId="0FF23507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anioFabricacion El año de fabricación del coche.</w:t>
      </w:r>
    </w:p>
    <w:p w14:paraId="59E8FC39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*/</w:t>
      </w:r>
    </w:p>
    <w:p w14:paraId="5A20F6C4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Javadoc(String </w:t>
      </w:r>
      <w:r w:rsidRPr="002202D1">
        <w:rPr>
          <w:rFonts w:ascii="Consolas" w:hAnsi="Consolas" w:cs="Consolas"/>
          <w:color w:val="6A3E3E"/>
          <w:sz w:val="22"/>
          <w:szCs w:val="22"/>
        </w:rPr>
        <w:t>marca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, String </w:t>
      </w:r>
      <w:r w:rsidRPr="002202D1">
        <w:rPr>
          <w:rFonts w:ascii="Consolas" w:hAnsi="Consolas" w:cs="Consolas"/>
          <w:color w:val="6A3E3E"/>
          <w:sz w:val="22"/>
          <w:szCs w:val="22"/>
        </w:rPr>
        <w:t>modelo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2202D1">
        <w:rPr>
          <w:rFonts w:ascii="Consolas" w:hAnsi="Consolas" w:cs="Consolas"/>
          <w:color w:val="6A3E3E"/>
          <w:sz w:val="22"/>
          <w:szCs w:val="22"/>
        </w:rPr>
        <w:t>anioFabricacion</w:t>
      </w:r>
      <w:r w:rsidRPr="002202D1">
        <w:rPr>
          <w:rFonts w:ascii="Consolas" w:hAnsi="Consolas" w:cs="Consolas"/>
          <w:color w:val="000000"/>
          <w:sz w:val="22"/>
          <w:szCs w:val="22"/>
        </w:rPr>
        <w:t>) {</w:t>
      </w:r>
    </w:p>
    <w:p w14:paraId="3DA791CC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this</w:t>
      </w:r>
      <w:r w:rsidRPr="002202D1">
        <w:rPr>
          <w:rFonts w:ascii="Consolas" w:hAnsi="Consolas" w:cs="Consolas"/>
          <w:color w:val="000000"/>
          <w:sz w:val="22"/>
          <w:szCs w:val="22"/>
        </w:rPr>
        <w:t>.</w:t>
      </w:r>
      <w:r w:rsidRPr="002202D1">
        <w:rPr>
          <w:rFonts w:ascii="Consolas" w:hAnsi="Consolas" w:cs="Consolas"/>
          <w:color w:val="0000C0"/>
          <w:sz w:val="22"/>
          <w:szCs w:val="22"/>
        </w:rPr>
        <w:t>marca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2202D1">
        <w:rPr>
          <w:rFonts w:ascii="Consolas" w:hAnsi="Consolas" w:cs="Consolas"/>
          <w:color w:val="6A3E3E"/>
          <w:sz w:val="22"/>
          <w:szCs w:val="22"/>
        </w:rPr>
        <w:t>marca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60911BB8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this</w:t>
      </w:r>
      <w:r w:rsidRPr="002202D1">
        <w:rPr>
          <w:rFonts w:ascii="Consolas" w:hAnsi="Consolas" w:cs="Consolas"/>
          <w:color w:val="000000"/>
          <w:sz w:val="22"/>
          <w:szCs w:val="22"/>
        </w:rPr>
        <w:t>.</w:t>
      </w:r>
      <w:r w:rsidRPr="002202D1">
        <w:rPr>
          <w:rFonts w:ascii="Consolas" w:hAnsi="Consolas" w:cs="Consolas"/>
          <w:color w:val="0000C0"/>
          <w:sz w:val="22"/>
          <w:szCs w:val="22"/>
        </w:rPr>
        <w:t>modelo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2202D1">
        <w:rPr>
          <w:rFonts w:ascii="Consolas" w:hAnsi="Consolas" w:cs="Consolas"/>
          <w:color w:val="6A3E3E"/>
          <w:sz w:val="22"/>
          <w:szCs w:val="22"/>
        </w:rPr>
        <w:t>modelo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39E14F2A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this</w:t>
      </w:r>
      <w:r w:rsidRPr="002202D1">
        <w:rPr>
          <w:rFonts w:ascii="Consolas" w:hAnsi="Consolas" w:cs="Consolas"/>
          <w:color w:val="000000"/>
          <w:sz w:val="22"/>
          <w:szCs w:val="22"/>
        </w:rPr>
        <w:t>.</w:t>
      </w:r>
      <w:r w:rsidRPr="002202D1">
        <w:rPr>
          <w:rFonts w:ascii="Consolas" w:hAnsi="Consolas" w:cs="Consolas"/>
          <w:color w:val="0000C0"/>
          <w:sz w:val="22"/>
          <w:szCs w:val="22"/>
        </w:rPr>
        <w:t>anioFabricacion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2202D1">
        <w:rPr>
          <w:rFonts w:ascii="Consolas" w:hAnsi="Consolas" w:cs="Consolas"/>
          <w:color w:val="6A3E3E"/>
          <w:sz w:val="22"/>
          <w:szCs w:val="22"/>
        </w:rPr>
        <w:t>anioFabricacion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13A6D8A0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02D127DA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2CF292BD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70F42D82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Gets la marca del coche.</w:t>
      </w:r>
    </w:p>
    <w:p w14:paraId="6282C4B1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</w:t>
      </w:r>
    </w:p>
    <w:p w14:paraId="4DC0ACDE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la marca del coche</w:t>
      </w:r>
    </w:p>
    <w:p w14:paraId="73B49012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*/</w:t>
      </w:r>
    </w:p>
    <w:p w14:paraId="7107F10E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String getMarca() {</w:t>
      </w:r>
    </w:p>
    <w:p w14:paraId="58B7A34A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color w:val="0000C0"/>
          <w:sz w:val="22"/>
          <w:szCs w:val="22"/>
          <w:lang w:val="en-GB"/>
        </w:rPr>
        <w:t>marca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18003BCE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color w:val="000000"/>
          <w:sz w:val="22"/>
          <w:szCs w:val="22"/>
        </w:rPr>
        <w:t>}</w:t>
      </w:r>
    </w:p>
    <w:p w14:paraId="5C031338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7D052CD2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4A95808E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Gets el modelo del coche.</w:t>
      </w:r>
    </w:p>
    <w:p w14:paraId="6471A29F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</w:t>
      </w:r>
    </w:p>
    <w:p w14:paraId="7678A233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el modelo del coche</w:t>
      </w:r>
    </w:p>
    <w:p w14:paraId="0CF362B6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*/</w:t>
      </w:r>
    </w:p>
    <w:p w14:paraId="701E8E0C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lastRenderedPageBreak/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String getModelo() {</w:t>
      </w:r>
    </w:p>
    <w:p w14:paraId="5F3C4976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color w:val="0000C0"/>
          <w:sz w:val="22"/>
          <w:szCs w:val="22"/>
          <w:lang w:val="en-GB"/>
        </w:rPr>
        <w:t>modelo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26DB0B4F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color w:val="000000"/>
          <w:sz w:val="22"/>
          <w:szCs w:val="22"/>
        </w:rPr>
        <w:t>}</w:t>
      </w:r>
    </w:p>
    <w:p w14:paraId="3C4DAE91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0B2EB47D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19CEE1A6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Gets el año de fabricación del coche.</w:t>
      </w:r>
    </w:p>
    <w:p w14:paraId="30B366A9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</w:t>
      </w:r>
    </w:p>
    <w:p w14:paraId="6D763490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el año de fabricación del coche</w:t>
      </w:r>
    </w:p>
    <w:p w14:paraId="6ACB69FA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</w:t>
      </w:r>
      <w:r w:rsidRPr="002202D1">
        <w:rPr>
          <w:rFonts w:ascii="Consolas" w:hAnsi="Consolas" w:cs="Consolas"/>
          <w:color w:val="3F5FBF"/>
          <w:sz w:val="22"/>
          <w:szCs w:val="22"/>
          <w:lang w:val="en-GB"/>
        </w:rPr>
        <w:t>*/</w:t>
      </w:r>
    </w:p>
    <w:p w14:paraId="18AD8ACB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getAnioFabricacion() {</w:t>
      </w:r>
    </w:p>
    <w:p w14:paraId="54B241AC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color w:val="0000C0"/>
          <w:sz w:val="22"/>
          <w:szCs w:val="22"/>
          <w:lang w:val="en-GB"/>
        </w:rPr>
        <w:t>anioFabricacion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558E389A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color w:val="000000"/>
          <w:sz w:val="22"/>
          <w:szCs w:val="22"/>
        </w:rPr>
        <w:t>}</w:t>
      </w:r>
    </w:p>
    <w:p w14:paraId="4C1E52F9" w14:textId="77777777" w:rsidR="003C62FE" w:rsidRPr="002202D1" w:rsidRDefault="003C62FE" w:rsidP="003C62F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>}</w:t>
      </w:r>
    </w:p>
    <w:p w14:paraId="041E4C42" w14:textId="7F71871F" w:rsidR="003C62FE" w:rsidRPr="002202D1" w:rsidRDefault="003C62FE" w:rsidP="008B133B">
      <w:pPr>
        <w:rPr>
          <w:sz w:val="20"/>
          <w:szCs w:val="20"/>
        </w:rPr>
      </w:pPr>
    </w:p>
    <w:p w14:paraId="4159BD80" w14:textId="50EA0502" w:rsidR="003C62FE" w:rsidRPr="002202D1" w:rsidRDefault="003C62FE" w:rsidP="003C62FE">
      <w:pPr>
        <w:rPr>
          <w:b/>
          <w:bCs/>
          <w:sz w:val="20"/>
          <w:szCs w:val="20"/>
        </w:rPr>
      </w:pPr>
      <w:r w:rsidRPr="002202D1">
        <w:rPr>
          <w:b/>
          <w:bCs/>
          <w:sz w:val="20"/>
          <w:szCs w:val="20"/>
        </w:rPr>
        <w:t>Ejemplo</w:t>
      </w:r>
    </w:p>
    <w:p w14:paraId="0BED8CD5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334077DC" w14:textId="48D3C655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 Esta clase representa un objeto </w:t>
      </w:r>
      <w:r w:rsidR="00F42CA6" w:rsidRPr="002202D1">
        <w:rPr>
          <w:rFonts w:ascii="Consolas" w:hAnsi="Consolas" w:cs="Consolas"/>
          <w:color w:val="3F5FBF"/>
          <w:sz w:val="22"/>
          <w:szCs w:val="22"/>
        </w:rPr>
        <w:t>Persona</w:t>
      </w:r>
      <w:r w:rsidRPr="002202D1">
        <w:rPr>
          <w:rFonts w:ascii="Consolas" w:hAnsi="Consolas" w:cs="Consolas"/>
          <w:color w:val="3F5FBF"/>
          <w:sz w:val="22"/>
          <w:szCs w:val="22"/>
        </w:rPr>
        <w:t>.</w:t>
      </w:r>
    </w:p>
    <w:p w14:paraId="4B42FA67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</w:t>
      </w:r>
    </w:p>
    <w:p w14:paraId="638D2632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@author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Alberto Ruiz</w:t>
      </w:r>
    </w:p>
    <w:p w14:paraId="38FF31C5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@version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1.0</w:t>
      </w:r>
    </w:p>
    <w:p w14:paraId="312511BB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@since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2022</w:t>
      </w:r>
      <w:r w:rsidRPr="002202D1">
        <w:rPr>
          <w:rFonts w:ascii="Consolas" w:hAnsi="Consolas" w:cs="Consolas"/>
          <w:color w:val="7F7F9F"/>
          <w:sz w:val="22"/>
          <w:szCs w:val="22"/>
        </w:rPr>
        <w:t>-</w:t>
      </w:r>
      <w:r w:rsidRPr="002202D1">
        <w:rPr>
          <w:rFonts w:ascii="Consolas" w:hAnsi="Consolas" w:cs="Consolas"/>
          <w:color w:val="3F5FBF"/>
          <w:sz w:val="22"/>
          <w:szCs w:val="22"/>
        </w:rPr>
        <w:t>03</w:t>
      </w:r>
      <w:r w:rsidRPr="002202D1">
        <w:rPr>
          <w:rFonts w:ascii="Consolas" w:hAnsi="Consolas" w:cs="Consolas"/>
          <w:color w:val="7F7F9F"/>
          <w:sz w:val="22"/>
          <w:szCs w:val="22"/>
        </w:rPr>
        <w:t>-</w:t>
      </w:r>
      <w:r w:rsidRPr="002202D1">
        <w:rPr>
          <w:rFonts w:ascii="Consolas" w:hAnsi="Consolas" w:cs="Consolas"/>
          <w:color w:val="3F5FBF"/>
          <w:sz w:val="22"/>
          <w:szCs w:val="22"/>
        </w:rPr>
        <w:t>01</w:t>
      </w:r>
    </w:p>
    <w:p w14:paraId="7626117D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</w:t>
      </w:r>
      <w:r w:rsidRPr="002202D1">
        <w:rPr>
          <w:rFonts w:ascii="Consolas" w:hAnsi="Consolas" w:cs="Consolas"/>
          <w:color w:val="3F5FBF"/>
          <w:sz w:val="22"/>
          <w:szCs w:val="22"/>
          <w:lang w:val="en-GB"/>
        </w:rPr>
        <w:t>*/</w:t>
      </w:r>
    </w:p>
    <w:p w14:paraId="2D79F175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3A30D186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class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Persona {</w:t>
      </w:r>
    </w:p>
    <w:p w14:paraId="7DE2C81C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</w:p>
    <w:p w14:paraId="0023D07D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private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String </w:t>
      </w:r>
      <w:r w:rsidRPr="002202D1">
        <w:rPr>
          <w:rFonts w:ascii="Consolas" w:hAnsi="Consolas" w:cs="Consolas"/>
          <w:color w:val="0000C0"/>
          <w:sz w:val="22"/>
          <w:szCs w:val="22"/>
          <w:lang w:val="en-GB"/>
        </w:rPr>
        <w:t>nombre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901F7B1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private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2202D1">
        <w:rPr>
          <w:rFonts w:ascii="Consolas" w:hAnsi="Consolas" w:cs="Consolas"/>
          <w:color w:val="0000C0"/>
          <w:sz w:val="22"/>
          <w:szCs w:val="22"/>
        </w:rPr>
        <w:t>edad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5B88288D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</w:p>
    <w:p w14:paraId="11889CFD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40FB61BD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Constructor de la clase Persona.</w:t>
      </w:r>
    </w:p>
    <w:p w14:paraId="06E1629C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nombre El nombre de la persona.</w:t>
      </w:r>
    </w:p>
    <w:p w14:paraId="0F90B113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edad La edad de la persona.</w:t>
      </w:r>
    </w:p>
    <w:p w14:paraId="3CE5D46F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*/</w:t>
      </w:r>
    </w:p>
    <w:p w14:paraId="58137872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Persona(String </w:t>
      </w:r>
      <w:r w:rsidRPr="002202D1">
        <w:rPr>
          <w:rFonts w:ascii="Consolas" w:hAnsi="Consolas" w:cs="Consolas"/>
          <w:color w:val="6A3E3E"/>
          <w:sz w:val="22"/>
          <w:szCs w:val="22"/>
        </w:rPr>
        <w:t>nombre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2202D1">
        <w:rPr>
          <w:rFonts w:ascii="Consolas" w:hAnsi="Consolas" w:cs="Consolas"/>
          <w:color w:val="6A3E3E"/>
          <w:sz w:val="22"/>
          <w:szCs w:val="22"/>
        </w:rPr>
        <w:t>edad</w:t>
      </w:r>
      <w:r w:rsidRPr="002202D1">
        <w:rPr>
          <w:rFonts w:ascii="Consolas" w:hAnsi="Consolas" w:cs="Consolas"/>
          <w:color w:val="000000"/>
          <w:sz w:val="22"/>
          <w:szCs w:val="22"/>
        </w:rPr>
        <w:t>) {</w:t>
      </w:r>
    </w:p>
    <w:p w14:paraId="7E008A3F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this</w:t>
      </w:r>
      <w:r w:rsidRPr="002202D1">
        <w:rPr>
          <w:rFonts w:ascii="Consolas" w:hAnsi="Consolas" w:cs="Consolas"/>
          <w:color w:val="000000"/>
          <w:sz w:val="22"/>
          <w:szCs w:val="22"/>
        </w:rPr>
        <w:t>.</w:t>
      </w:r>
      <w:r w:rsidRPr="002202D1">
        <w:rPr>
          <w:rFonts w:ascii="Consolas" w:hAnsi="Consolas" w:cs="Consolas"/>
          <w:color w:val="0000C0"/>
          <w:sz w:val="22"/>
          <w:szCs w:val="22"/>
        </w:rPr>
        <w:t>nombre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2202D1">
        <w:rPr>
          <w:rFonts w:ascii="Consolas" w:hAnsi="Consolas" w:cs="Consolas"/>
          <w:color w:val="6A3E3E"/>
          <w:sz w:val="22"/>
          <w:szCs w:val="22"/>
        </w:rPr>
        <w:t>nombre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75C4951C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this</w:t>
      </w:r>
      <w:r w:rsidRPr="002202D1">
        <w:rPr>
          <w:rFonts w:ascii="Consolas" w:hAnsi="Consolas" w:cs="Consolas"/>
          <w:color w:val="000000"/>
          <w:sz w:val="22"/>
          <w:szCs w:val="22"/>
        </w:rPr>
        <w:t>.</w:t>
      </w:r>
      <w:r w:rsidRPr="002202D1">
        <w:rPr>
          <w:rFonts w:ascii="Consolas" w:hAnsi="Consolas" w:cs="Consolas"/>
          <w:color w:val="0000C0"/>
          <w:sz w:val="22"/>
          <w:szCs w:val="22"/>
        </w:rPr>
        <w:t>edad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2202D1">
        <w:rPr>
          <w:rFonts w:ascii="Consolas" w:hAnsi="Consolas" w:cs="Consolas"/>
          <w:color w:val="6A3E3E"/>
          <w:sz w:val="22"/>
          <w:szCs w:val="22"/>
        </w:rPr>
        <w:t>edad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119947B0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405FEFCC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</w:p>
    <w:p w14:paraId="3B7F3C2D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1B3466BD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Devuelve el nombre de la persona.</w:t>
      </w:r>
    </w:p>
    <w:p w14:paraId="445612B6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El nombre de la persona.</w:t>
      </w:r>
    </w:p>
    <w:p w14:paraId="3518B6D8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</w:t>
      </w:r>
      <w:r w:rsidRPr="002202D1">
        <w:rPr>
          <w:rFonts w:ascii="Consolas" w:hAnsi="Consolas" w:cs="Consolas"/>
          <w:color w:val="3F5FBF"/>
          <w:sz w:val="22"/>
          <w:szCs w:val="22"/>
          <w:lang w:val="en-GB"/>
        </w:rPr>
        <w:t>*/</w:t>
      </w:r>
    </w:p>
    <w:p w14:paraId="102B576F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String getNombre() {</w:t>
      </w:r>
    </w:p>
    <w:p w14:paraId="69C6046E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color w:val="0000C0"/>
          <w:sz w:val="22"/>
          <w:szCs w:val="22"/>
          <w:lang w:val="en-GB"/>
        </w:rPr>
        <w:t>nombre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6CA4D842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color w:val="000000"/>
          <w:sz w:val="22"/>
          <w:szCs w:val="22"/>
        </w:rPr>
        <w:t>}</w:t>
      </w:r>
    </w:p>
    <w:p w14:paraId="0B095630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</w:p>
    <w:p w14:paraId="003C2CCF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1F8FAB9C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Establece el nombre de la persona.</w:t>
      </w:r>
    </w:p>
    <w:p w14:paraId="65B7522B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nombre El nombre de la persona.</w:t>
      </w:r>
    </w:p>
    <w:p w14:paraId="44D82352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</w:t>
      </w:r>
      <w:r w:rsidRPr="002202D1">
        <w:rPr>
          <w:rFonts w:ascii="Consolas" w:hAnsi="Consolas" w:cs="Consolas"/>
          <w:color w:val="3F5FBF"/>
          <w:sz w:val="22"/>
          <w:szCs w:val="22"/>
          <w:lang w:val="en-GB"/>
        </w:rPr>
        <w:t>*/</w:t>
      </w:r>
    </w:p>
    <w:p w14:paraId="32CFE99D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setNombre(String </w:t>
      </w:r>
      <w:r w:rsidRPr="002202D1">
        <w:rPr>
          <w:rFonts w:ascii="Consolas" w:hAnsi="Consolas" w:cs="Consolas"/>
          <w:color w:val="6A3E3E"/>
          <w:sz w:val="22"/>
          <w:szCs w:val="22"/>
          <w:lang w:val="en-GB"/>
        </w:rPr>
        <w:t>nombre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6D420A4B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this</w:t>
      </w:r>
      <w:r w:rsidRPr="002202D1">
        <w:rPr>
          <w:rFonts w:ascii="Consolas" w:hAnsi="Consolas" w:cs="Consolas"/>
          <w:color w:val="000000"/>
          <w:sz w:val="22"/>
          <w:szCs w:val="22"/>
        </w:rPr>
        <w:t>.</w:t>
      </w:r>
      <w:r w:rsidRPr="002202D1">
        <w:rPr>
          <w:rFonts w:ascii="Consolas" w:hAnsi="Consolas" w:cs="Consolas"/>
          <w:color w:val="0000C0"/>
          <w:sz w:val="22"/>
          <w:szCs w:val="22"/>
        </w:rPr>
        <w:t>nombre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2202D1">
        <w:rPr>
          <w:rFonts w:ascii="Consolas" w:hAnsi="Consolas" w:cs="Consolas"/>
          <w:color w:val="6A3E3E"/>
          <w:sz w:val="22"/>
          <w:szCs w:val="22"/>
        </w:rPr>
        <w:t>nombre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1991CC6B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095BF160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</w:p>
    <w:p w14:paraId="2747B4D0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lastRenderedPageBreak/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04F0473D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Devuelve la edad de la persona.</w:t>
      </w:r>
    </w:p>
    <w:p w14:paraId="10E9A111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La edad de la persona.</w:t>
      </w:r>
    </w:p>
    <w:p w14:paraId="6DD4BB9A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</w:t>
      </w:r>
      <w:r w:rsidRPr="002202D1">
        <w:rPr>
          <w:rFonts w:ascii="Consolas" w:hAnsi="Consolas" w:cs="Consolas"/>
          <w:color w:val="3F5FBF"/>
          <w:sz w:val="22"/>
          <w:szCs w:val="22"/>
          <w:lang w:val="en-GB"/>
        </w:rPr>
        <w:t>*/</w:t>
      </w:r>
    </w:p>
    <w:p w14:paraId="152DE627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getEdad() {</w:t>
      </w:r>
    </w:p>
    <w:p w14:paraId="1CE32C87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color w:val="0000C0"/>
          <w:sz w:val="22"/>
          <w:szCs w:val="22"/>
          <w:lang w:val="en-GB"/>
        </w:rPr>
        <w:t>edad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52300006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color w:val="000000"/>
          <w:sz w:val="22"/>
          <w:szCs w:val="22"/>
        </w:rPr>
        <w:t>}</w:t>
      </w:r>
    </w:p>
    <w:p w14:paraId="167DBCE0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</w:p>
    <w:p w14:paraId="70C396EB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2202D1">
        <w:rPr>
          <w:rFonts w:ascii="Consolas" w:hAnsi="Consolas" w:cs="Consolas"/>
          <w:color w:val="3F5FBF"/>
          <w:sz w:val="22"/>
          <w:szCs w:val="22"/>
        </w:rPr>
        <w:t>/**</w:t>
      </w:r>
    </w:p>
    <w:p w14:paraId="1A81A265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Establece la edad de la persona.</w:t>
      </w:r>
    </w:p>
    <w:p w14:paraId="7A3FBB41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* </w:t>
      </w:r>
      <w:r w:rsidRPr="002202D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2202D1">
        <w:rPr>
          <w:rFonts w:ascii="Consolas" w:hAnsi="Consolas" w:cs="Consolas"/>
          <w:color w:val="3F5FBF"/>
          <w:sz w:val="22"/>
          <w:szCs w:val="22"/>
        </w:rPr>
        <w:t xml:space="preserve"> edad La edad de la persona.</w:t>
      </w:r>
    </w:p>
    <w:p w14:paraId="79FFA026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3F5FBF"/>
          <w:sz w:val="22"/>
          <w:szCs w:val="22"/>
        </w:rPr>
        <w:t xml:space="preserve">     </w:t>
      </w:r>
      <w:r w:rsidRPr="002202D1">
        <w:rPr>
          <w:rFonts w:ascii="Consolas" w:hAnsi="Consolas" w:cs="Consolas"/>
          <w:color w:val="3F5FBF"/>
          <w:sz w:val="22"/>
          <w:szCs w:val="22"/>
          <w:lang w:val="en-GB"/>
        </w:rPr>
        <w:t>*/</w:t>
      </w:r>
    </w:p>
    <w:p w14:paraId="5EAFD59A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setEdad(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2202D1">
        <w:rPr>
          <w:rFonts w:ascii="Consolas" w:hAnsi="Consolas" w:cs="Consolas"/>
          <w:color w:val="6A3E3E"/>
          <w:sz w:val="22"/>
          <w:szCs w:val="22"/>
          <w:lang w:val="en-GB"/>
        </w:rPr>
        <w:t>edad</w:t>
      </w: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1AA26245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2202D1">
        <w:rPr>
          <w:rFonts w:ascii="Consolas" w:hAnsi="Consolas" w:cs="Consolas"/>
          <w:b/>
          <w:bCs/>
          <w:color w:val="7F0055"/>
          <w:sz w:val="22"/>
          <w:szCs w:val="22"/>
        </w:rPr>
        <w:t>this</w:t>
      </w:r>
      <w:r w:rsidRPr="002202D1">
        <w:rPr>
          <w:rFonts w:ascii="Consolas" w:hAnsi="Consolas" w:cs="Consolas"/>
          <w:color w:val="000000"/>
          <w:sz w:val="22"/>
          <w:szCs w:val="22"/>
        </w:rPr>
        <w:t>.</w:t>
      </w:r>
      <w:r w:rsidRPr="002202D1">
        <w:rPr>
          <w:rFonts w:ascii="Consolas" w:hAnsi="Consolas" w:cs="Consolas"/>
          <w:color w:val="0000C0"/>
          <w:sz w:val="22"/>
          <w:szCs w:val="22"/>
        </w:rPr>
        <w:t>edad</w:t>
      </w:r>
      <w:r w:rsidRPr="002202D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2202D1">
        <w:rPr>
          <w:rFonts w:ascii="Consolas" w:hAnsi="Consolas" w:cs="Consolas"/>
          <w:color w:val="6A3E3E"/>
          <w:sz w:val="22"/>
          <w:szCs w:val="22"/>
        </w:rPr>
        <w:t>edad</w:t>
      </w:r>
      <w:r w:rsidRPr="002202D1">
        <w:rPr>
          <w:rFonts w:ascii="Consolas" w:hAnsi="Consolas" w:cs="Consolas"/>
          <w:color w:val="000000"/>
          <w:sz w:val="22"/>
          <w:szCs w:val="22"/>
        </w:rPr>
        <w:t>;</w:t>
      </w:r>
    </w:p>
    <w:p w14:paraId="62A0A511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47E95943" w14:textId="77777777" w:rsidR="00045E76" w:rsidRPr="002202D1" w:rsidRDefault="00045E76" w:rsidP="00045E7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2202D1">
        <w:rPr>
          <w:rFonts w:ascii="Consolas" w:hAnsi="Consolas" w:cs="Consolas"/>
          <w:color w:val="000000"/>
          <w:sz w:val="22"/>
          <w:szCs w:val="22"/>
        </w:rPr>
        <w:t>}</w:t>
      </w:r>
    </w:p>
    <w:p w14:paraId="610CD7C2" w14:textId="77777777" w:rsidR="003C62FE" w:rsidRPr="003C62FE" w:rsidRDefault="003C62FE" w:rsidP="003C62FE"/>
    <w:sectPr w:rsidR="003C62FE" w:rsidRPr="003C62FE" w:rsidSect="00CB2940">
      <w:footerReference w:type="default" r:id="rId27"/>
      <w:pgSz w:w="11906" w:h="16838" w:code="9"/>
      <w:pgMar w:top="1453" w:right="1134" w:bottom="1134" w:left="1418" w:header="426" w:footer="2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B63D55" w14:textId="77777777" w:rsidR="00CB2940" w:rsidRDefault="00CB2940" w:rsidP="00524988">
      <w:pPr>
        <w:spacing w:after="0" w:line="240" w:lineRule="auto"/>
      </w:pPr>
      <w:r>
        <w:separator/>
      </w:r>
    </w:p>
  </w:endnote>
  <w:endnote w:type="continuationSeparator" w:id="0">
    <w:p w14:paraId="16E4D000" w14:textId="77777777" w:rsidR="00CB2940" w:rsidRDefault="00CB2940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4C716" w14:textId="318C5CBC" w:rsidR="006A1D71" w:rsidRPr="006A1D71" w:rsidRDefault="006A1D71" w:rsidP="006A1D71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i/>
        <w:color w:val="1F3864" w:themeColor="accent1" w:themeShade="80"/>
        <w:sz w:val="18"/>
      </w:rPr>
    </w:pPr>
    <w:r w:rsidRPr="006A1D71">
      <w:rPr>
        <w:rFonts w:ascii="Calibri" w:hAnsi="Calibri" w:cs="Calibri"/>
        <w:i/>
        <w:color w:val="1F3864" w:themeColor="accent1" w:themeShade="80"/>
        <w:spacing w:val="60"/>
        <w:sz w:val="18"/>
      </w:rPr>
      <w:t>Pg.</w:t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PAGE 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2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|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NUMPAGES  \* Arabic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10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8EA305" w14:textId="77777777" w:rsidR="00CB2940" w:rsidRDefault="00CB2940" w:rsidP="00524988">
      <w:pPr>
        <w:spacing w:after="0" w:line="240" w:lineRule="auto"/>
      </w:pPr>
      <w:r>
        <w:separator/>
      </w:r>
    </w:p>
  </w:footnote>
  <w:footnote w:type="continuationSeparator" w:id="0">
    <w:p w14:paraId="7A811879" w14:textId="77777777" w:rsidR="00CB2940" w:rsidRDefault="00CB2940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B4221AA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1C4A65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F514C"/>
    <w:multiLevelType w:val="hybridMultilevel"/>
    <w:tmpl w:val="7F14AA62"/>
    <w:lvl w:ilvl="0" w:tplc="9CF854E0">
      <w:start w:val="1"/>
      <w:numFmt w:val="bullet"/>
      <w:pStyle w:val="Prrafodelista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C0694"/>
    <w:multiLevelType w:val="multilevel"/>
    <w:tmpl w:val="CDE8ED7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3140EEF"/>
    <w:multiLevelType w:val="multilevel"/>
    <w:tmpl w:val="0E02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55398"/>
    <w:multiLevelType w:val="multilevel"/>
    <w:tmpl w:val="4AEC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71663"/>
    <w:multiLevelType w:val="multilevel"/>
    <w:tmpl w:val="F912C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376927">
    <w:abstractNumId w:val="2"/>
  </w:num>
  <w:num w:numId="2" w16cid:durableId="1953391400">
    <w:abstractNumId w:val="4"/>
  </w:num>
  <w:num w:numId="3" w16cid:durableId="1492797024">
    <w:abstractNumId w:val="1"/>
  </w:num>
  <w:num w:numId="4" w16cid:durableId="1531065800">
    <w:abstractNumId w:val="0"/>
  </w:num>
  <w:num w:numId="5" w16cid:durableId="1914703188">
    <w:abstractNumId w:val="3"/>
  </w:num>
  <w:num w:numId="6" w16cid:durableId="1039552931">
    <w:abstractNumId w:val="6"/>
  </w:num>
  <w:num w:numId="7" w16cid:durableId="1926528312">
    <w:abstractNumId w:val="5"/>
  </w:num>
  <w:num w:numId="8" w16cid:durableId="915944460">
    <w:abstractNumId w:val="7"/>
  </w:num>
  <w:num w:numId="9" w16cid:durableId="1179738937">
    <w:abstractNumId w:val="4"/>
  </w:num>
  <w:num w:numId="10" w16cid:durableId="3396478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2B"/>
    <w:rsid w:val="00003826"/>
    <w:rsid w:val="00023FDB"/>
    <w:rsid w:val="00030E95"/>
    <w:rsid w:val="00033EE5"/>
    <w:rsid w:val="000364BB"/>
    <w:rsid w:val="00044941"/>
    <w:rsid w:val="00045E76"/>
    <w:rsid w:val="000524BD"/>
    <w:rsid w:val="000711F8"/>
    <w:rsid w:val="0007419F"/>
    <w:rsid w:val="00076856"/>
    <w:rsid w:val="00080609"/>
    <w:rsid w:val="0008183D"/>
    <w:rsid w:val="00082D70"/>
    <w:rsid w:val="000842A6"/>
    <w:rsid w:val="00097C80"/>
    <w:rsid w:val="000A1031"/>
    <w:rsid w:val="000A6FEB"/>
    <w:rsid w:val="000A7E71"/>
    <w:rsid w:val="000B4E3D"/>
    <w:rsid w:val="000D3085"/>
    <w:rsid w:val="000D5B45"/>
    <w:rsid w:val="000E6CC1"/>
    <w:rsid w:val="000F073F"/>
    <w:rsid w:val="000F2BF5"/>
    <w:rsid w:val="000F37C3"/>
    <w:rsid w:val="00104F3A"/>
    <w:rsid w:val="001055DF"/>
    <w:rsid w:val="00120866"/>
    <w:rsid w:val="00131D7B"/>
    <w:rsid w:val="00134904"/>
    <w:rsid w:val="0015083C"/>
    <w:rsid w:val="00151A42"/>
    <w:rsid w:val="001542CE"/>
    <w:rsid w:val="00157FE5"/>
    <w:rsid w:val="00164D59"/>
    <w:rsid w:val="00167FCD"/>
    <w:rsid w:val="00180674"/>
    <w:rsid w:val="00184001"/>
    <w:rsid w:val="00190EBA"/>
    <w:rsid w:val="001A40CE"/>
    <w:rsid w:val="001C42B8"/>
    <w:rsid w:val="001D3008"/>
    <w:rsid w:val="001E0DB4"/>
    <w:rsid w:val="001E3ADA"/>
    <w:rsid w:val="001E5D5A"/>
    <w:rsid w:val="001F2B1B"/>
    <w:rsid w:val="00202788"/>
    <w:rsid w:val="002202D1"/>
    <w:rsid w:val="00224DBA"/>
    <w:rsid w:val="002261A4"/>
    <w:rsid w:val="00242020"/>
    <w:rsid w:val="002421DF"/>
    <w:rsid w:val="00243467"/>
    <w:rsid w:val="00247FC9"/>
    <w:rsid w:val="00251B6F"/>
    <w:rsid w:val="00254DE7"/>
    <w:rsid w:val="0025520F"/>
    <w:rsid w:val="002806E5"/>
    <w:rsid w:val="00283CA2"/>
    <w:rsid w:val="00296842"/>
    <w:rsid w:val="002A2162"/>
    <w:rsid w:val="002A4BA4"/>
    <w:rsid w:val="002B3EB6"/>
    <w:rsid w:val="002B6A49"/>
    <w:rsid w:val="002B6C90"/>
    <w:rsid w:val="002C123D"/>
    <w:rsid w:val="002C12C0"/>
    <w:rsid w:val="002E137C"/>
    <w:rsid w:val="002E3655"/>
    <w:rsid w:val="002E50A9"/>
    <w:rsid w:val="002F1EA7"/>
    <w:rsid w:val="00311F42"/>
    <w:rsid w:val="003169C1"/>
    <w:rsid w:val="003557A5"/>
    <w:rsid w:val="0037058F"/>
    <w:rsid w:val="0038182B"/>
    <w:rsid w:val="00381AE3"/>
    <w:rsid w:val="003A073C"/>
    <w:rsid w:val="003A12F3"/>
    <w:rsid w:val="003C62FE"/>
    <w:rsid w:val="003D18C5"/>
    <w:rsid w:val="003F06F7"/>
    <w:rsid w:val="003F67EF"/>
    <w:rsid w:val="00422A5F"/>
    <w:rsid w:val="00427DEB"/>
    <w:rsid w:val="00432A3E"/>
    <w:rsid w:val="0044153F"/>
    <w:rsid w:val="00445614"/>
    <w:rsid w:val="00450CE4"/>
    <w:rsid w:val="00451CF0"/>
    <w:rsid w:val="004524A0"/>
    <w:rsid w:val="00457051"/>
    <w:rsid w:val="00463F33"/>
    <w:rsid w:val="00473DBC"/>
    <w:rsid w:val="0047425B"/>
    <w:rsid w:val="00475EA9"/>
    <w:rsid w:val="00481FAD"/>
    <w:rsid w:val="00483FFD"/>
    <w:rsid w:val="0049172F"/>
    <w:rsid w:val="004944EB"/>
    <w:rsid w:val="004970E6"/>
    <w:rsid w:val="004A5863"/>
    <w:rsid w:val="004B1C40"/>
    <w:rsid w:val="004C38B2"/>
    <w:rsid w:val="004C6F4B"/>
    <w:rsid w:val="004D2AF8"/>
    <w:rsid w:val="005014AF"/>
    <w:rsid w:val="00505442"/>
    <w:rsid w:val="005078CD"/>
    <w:rsid w:val="00511D14"/>
    <w:rsid w:val="005244D5"/>
    <w:rsid w:val="00524988"/>
    <w:rsid w:val="00535D3D"/>
    <w:rsid w:val="00536B44"/>
    <w:rsid w:val="0054343A"/>
    <w:rsid w:val="00546BF4"/>
    <w:rsid w:val="00563FE4"/>
    <w:rsid w:val="00567885"/>
    <w:rsid w:val="005733DE"/>
    <w:rsid w:val="00575138"/>
    <w:rsid w:val="00575C9D"/>
    <w:rsid w:val="00576647"/>
    <w:rsid w:val="00580F95"/>
    <w:rsid w:val="005854E9"/>
    <w:rsid w:val="0058753A"/>
    <w:rsid w:val="0058758D"/>
    <w:rsid w:val="00591BDC"/>
    <w:rsid w:val="00593739"/>
    <w:rsid w:val="005A0E0D"/>
    <w:rsid w:val="005C0CC8"/>
    <w:rsid w:val="005C70EA"/>
    <w:rsid w:val="005D33FB"/>
    <w:rsid w:val="005E7F00"/>
    <w:rsid w:val="005F7121"/>
    <w:rsid w:val="00600008"/>
    <w:rsid w:val="00617551"/>
    <w:rsid w:val="00623D45"/>
    <w:rsid w:val="00635D86"/>
    <w:rsid w:val="00636B0A"/>
    <w:rsid w:val="00646886"/>
    <w:rsid w:val="00650A92"/>
    <w:rsid w:val="00671319"/>
    <w:rsid w:val="00680F6D"/>
    <w:rsid w:val="0069051F"/>
    <w:rsid w:val="00690966"/>
    <w:rsid w:val="00691B96"/>
    <w:rsid w:val="00693B83"/>
    <w:rsid w:val="00697BFC"/>
    <w:rsid w:val="006A1D71"/>
    <w:rsid w:val="006A72BE"/>
    <w:rsid w:val="006B5100"/>
    <w:rsid w:val="006C2FBA"/>
    <w:rsid w:val="006D2497"/>
    <w:rsid w:val="006F6F1F"/>
    <w:rsid w:val="007036A7"/>
    <w:rsid w:val="007210D5"/>
    <w:rsid w:val="00723311"/>
    <w:rsid w:val="00731640"/>
    <w:rsid w:val="00766E87"/>
    <w:rsid w:val="0077469B"/>
    <w:rsid w:val="007769E6"/>
    <w:rsid w:val="00781403"/>
    <w:rsid w:val="0078225B"/>
    <w:rsid w:val="00783197"/>
    <w:rsid w:val="007B186B"/>
    <w:rsid w:val="007B1CB5"/>
    <w:rsid w:val="007C0916"/>
    <w:rsid w:val="007C5544"/>
    <w:rsid w:val="007C723B"/>
    <w:rsid w:val="007D4878"/>
    <w:rsid w:val="007E25AB"/>
    <w:rsid w:val="007E2D6D"/>
    <w:rsid w:val="007F5B2A"/>
    <w:rsid w:val="0081341C"/>
    <w:rsid w:val="00821C1B"/>
    <w:rsid w:val="008222C1"/>
    <w:rsid w:val="00823A60"/>
    <w:rsid w:val="00824262"/>
    <w:rsid w:val="008479AB"/>
    <w:rsid w:val="00860A6D"/>
    <w:rsid w:val="00864D85"/>
    <w:rsid w:val="00866459"/>
    <w:rsid w:val="0087326A"/>
    <w:rsid w:val="00874AA1"/>
    <w:rsid w:val="008805CF"/>
    <w:rsid w:val="008864ED"/>
    <w:rsid w:val="0089032B"/>
    <w:rsid w:val="008B133B"/>
    <w:rsid w:val="008B64F9"/>
    <w:rsid w:val="008C6361"/>
    <w:rsid w:val="008C70F9"/>
    <w:rsid w:val="008C7668"/>
    <w:rsid w:val="009036A6"/>
    <w:rsid w:val="009049EE"/>
    <w:rsid w:val="00906A77"/>
    <w:rsid w:val="00911B5C"/>
    <w:rsid w:val="0091444A"/>
    <w:rsid w:val="009176CC"/>
    <w:rsid w:val="00923505"/>
    <w:rsid w:val="009236D7"/>
    <w:rsid w:val="00933691"/>
    <w:rsid w:val="00941B6B"/>
    <w:rsid w:val="00950B5F"/>
    <w:rsid w:val="009571F7"/>
    <w:rsid w:val="0096491B"/>
    <w:rsid w:val="0097105B"/>
    <w:rsid w:val="00972EF3"/>
    <w:rsid w:val="00973673"/>
    <w:rsid w:val="0097390B"/>
    <w:rsid w:val="00973F1D"/>
    <w:rsid w:val="00975CA2"/>
    <w:rsid w:val="009819B3"/>
    <w:rsid w:val="009837D2"/>
    <w:rsid w:val="009860FB"/>
    <w:rsid w:val="00986964"/>
    <w:rsid w:val="00987EE4"/>
    <w:rsid w:val="009903EF"/>
    <w:rsid w:val="00993B49"/>
    <w:rsid w:val="0099667D"/>
    <w:rsid w:val="00997DDC"/>
    <w:rsid w:val="009C6E9F"/>
    <w:rsid w:val="009D7395"/>
    <w:rsid w:val="009E1B8A"/>
    <w:rsid w:val="009F173E"/>
    <w:rsid w:val="009F51D2"/>
    <w:rsid w:val="00A05F8F"/>
    <w:rsid w:val="00A270B7"/>
    <w:rsid w:val="00A3476F"/>
    <w:rsid w:val="00A35720"/>
    <w:rsid w:val="00A452EE"/>
    <w:rsid w:val="00A50F57"/>
    <w:rsid w:val="00A5681A"/>
    <w:rsid w:val="00A774AA"/>
    <w:rsid w:val="00AA0B23"/>
    <w:rsid w:val="00AA2CA5"/>
    <w:rsid w:val="00AC42E4"/>
    <w:rsid w:val="00AD5D26"/>
    <w:rsid w:val="00AD6F95"/>
    <w:rsid w:val="00AE5290"/>
    <w:rsid w:val="00AE7662"/>
    <w:rsid w:val="00AE7B72"/>
    <w:rsid w:val="00AF0636"/>
    <w:rsid w:val="00AF7C04"/>
    <w:rsid w:val="00B1212C"/>
    <w:rsid w:val="00B37445"/>
    <w:rsid w:val="00B44FF7"/>
    <w:rsid w:val="00B52F10"/>
    <w:rsid w:val="00B55D57"/>
    <w:rsid w:val="00B60D86"/>
    <w:rsid w:val="00B7107E"/>
    <w:rsid w:val="00B9782C"/>
    <w:rsid w:val="00BB04EC"/>
    <w:rsid w:val="00BB0993"/>
    <w:rsid w:val="00BB51E7"/>
    <w:rsid w:val="00BF0C48"/>
    <w:rsid w:val="00BF4E4D"/>
    <w:rsid w:val="00C13595"/>
    <w:rsid w:val="00C14E43"/>
    <w:rsid w:val="00C15614"/>
    <w:rsid w:val="00C272F2"/>
    <w:rsid w:val="00C32CAE"/>
    <w:rsid w:val="00C34E89"/>
    <w:rsid w:val="00C406F6"/>
    <w:rsid w:val="00C40895"/>
    <w:rsid w:val="00C41BBE"/>
    <w:rsid w:val="00C604CA"/>
    <w:rsid w:val="00C729BF"/>
    <w:rsid w:val="00C73296"/>
    <w:rsid w:val="00C772F8"/>
    <w:rsid w:val="00C776BD"/>
    <w:rsid w:val="00C93E6A"/>
    <w:rsid w:val="00C97BFF"/>
    <w:rsid w:val="00CA1AC5"/>
    <w:rsid w:val="00CA1B55"/>
    <w:rsid w:val="00CB2940"/>
    <w:rsid w:val="00CB2C52"/>
    <w:rsid w:val="00CB683B"/>
    <w:rsid w:val="00CD35FB"/>
    <w:rsid w:val="00CE74C1"/>
    <w:rsid w:val="00D02594"/>
    <w:rsid w:val="00D30DC2"/>
    <w:rsid w:val="00D61E54"/>
    <w:rsid w:val="00D64098"/>
    <w:rsid w:val="00D809D4"/>
    <w:rsid w:val="00D93BD3"/>
    <w:rsid w:val="00DA23E2"/>
    <w:rsid w:val="00DA2458"/>
    <w:rsid w:val="00DB4681"/>
    <w:rsid w:val="00DB4D7A"/>
    <w:rsid w:val="00DC2A83"/>
    <w:rsid w:val="00DD73C0"/>
    <w:rsid w:val="00E01AAC"/>
    <w:rsid w:val="00E01F80"/>
    <w:rsid w:val="00E02BD5"/>
    <w:rsid w:val="00E0307A"/>
    <w:rsid w:val="00E06C15"/>
    <w:rsid w:val="00E128DA"/>
    <w:rsid w:val="00E17910"/>
    <w:rsid w:val="00E20AD9"/>
    <w:rsid w:val="00E319E8"/>
    <w:rsid w:val="00E36507"/>
    <w:rsid w:val="00E459E1"/>
    <w:rsid w:val="00E634F9"/>
    <w:rsid w:val="00E767D7"/>
    <w:rsid w:val="00E81BD2"/>
    <w:rsid w:val="00E840FB"/>
    <w:rsid w:val="00E87C7D"/>
    <w:rsid w:val="00E96D02"/>
    <w:rsid w:val="00EA04DA"/>
    <w:rsid w:val="00EB124A"/>
    <w:rsid w:val="00EB7D3D"/>
    <w:rsid w:val="00EC08EB"/>
    <w:rsid w:val="00ED16C9"/>
    <w:rsid w:val="00ED5F75"/>
    <w:rsid w:val="00F023CF"/>
    <w:rsid w:val="00F02914"/>
    <w:rsid w:val="00F1312A"/>
    <w:rsid w:val="00F20B21"/>
    <w:rsid w:val="00F37701"/>
    <w:rsid w:val="00F42CA6"/>
    <w:rsid w:val="00F45562"/>
    <w:rsid w:val="00F46CA9"/>
    <w:rsid w:val="00F567C9"/>
    <w:rsid w:val="00F63629"/>
    <w:rsid w:val="00F65417"/>
    <w:rsid w:val="00F7056E"/>
    <w:rsid w:val="00F80CCE"/>
    <w:rsid w:val="00F84D2E"/>
    <w:rsid w:val="00FA6F20"/>
    <w:rsid w:val="00FB3B75"/>
    <w:rsid w:val="00FB456C"/>
    <w:rsid w:val="00FC27C7"/>
    <w:rsid w:val="00FC3E6F"/>
    <w:rsid w:val="00FE45C0"/>
    <w:rsid w:val="00FE7F0D"/>
    <w:rsid w:val="00FF7BFD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DD5B1"/>
  <w15:chartTrackingRefBased/>
  <w15:docId w15:val="{54580D86-13B1-4AC2-B105-E3FDE193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D59"/>
    <w:pPr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2"/>
    <w:qFormat/>
    <w:rsid w:val="009D7395"/>
    <w:pPr>
      <w:keepNext/>
      <w:keepLines/>
      <w:numPr>
        <w:numId w:val="2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F2B1B"/>
    <w:pPr>
      <w:numPr>
        <w:ilvl w:val="1"/>
        <w:numId w:val="2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BA4"/>
    <w:pPr>
      <w:numPr>
        <w:ilvl w:val="2"/>
        <w:numId w:val="2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uiPriority w:val="11"/>
    <w:qFormat/>
    <w:rsid w:val="006B5100"/>
    <w:pPr>
      <w:numPr>
        <w:numId w:val="1"/>
      </w:numPr>
      <w:ind w:left="714" w:hanging="357"/>
      <w:contextualSpacing/>
    </w:pPr>
    <w:rPr>
      <w:color w:val="002060"/>
    </w:rPr>
  </w:style>
  <w:style w:type="paragraph" w:styleId="Ttulo">
    <w:name w:val="Title"/>
    <w:basedOn w:val="Normal"/>
    <w:next w:val="Normal"/>
    <w:link w:val="TtuloCar"/>
    <w:uiPriority w:val="1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F2B1B"/>
    <w:rPr>
      <w:rFonts w:ascii="Georgia" w:eastAsiaTheme="majorEastAsia" w:hAnsi="Georgia" w:cstheme="majorBidi"/>
      <w:b/>
      <w:color w:val="1F3864" w:themeColor="accent1" w:themeShade="80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5F7121"/>
    <w:pPr>
      <w:numPr>
        <w:numId w:val="5"/>
      </w:numPr>
      <w:ind w:right="57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s-E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  <w:lang w:eastAsia="es-ES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numPr>
        <w:numId w:val="3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numPr>
        <w:numId w:val="4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  <w:style w:type="paragraph" w:styleId="NormalWeb">
    <w:name w:val="Normal (Web)"/>
    <w:basedOn w:val="Normal"/>
    <w:uiPriority w:val="99"/>
    <w:semiHidden/>
    <w:unhideWhenUsed/>
    <w:rsid w:val="0038182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ES"/>
    </w:rPr>
  </w:style>
  <w:style w:type="character" w:styleId="Textoennegrita">
    <w:name w:val="Strong"/>
    <w:basedOn w:val="Fuentedeprrafopredeter"/>
    <w:uiPriority w:val="22"/>
    <w:qFormat/>
    <w:rsid w:val="0038182B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818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3818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182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8182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EB124A"/>
  </w:style>
  <w:style w:type="character" w:customStyle="1" w:styleId="hljs-title">
    <w:name w:val="hljs-title"/>
    <w:basedOn w:val="Fuentedeprrafopredeter"/>
    <w:rsid w:val="00EB124A"/>
  </w:style>
  <w:style w:type="character" w:customStyle="1" w:styleId="hljs-params">
    <w:name w:val="hljs-params"/>
    <w:basedOn w:val="Fuentedeprrafopredeter"/>
    <w:rsid w:val="00EB124A"/>
  </w:style>
  <w:style w:type="character" w:customStyle="1" w:styleId="hljs-comment">
    <w:name w:val="hljs-comment"/>
    <w:basedOn w:val="Fuentedeprrafopredeter"/>
    <w:rsid w:val="00EB124A"/>
  </w:style>
  <w:style w:type="character" w:customStyle="1" w:styleId="hljs-string">
    <w:name w:val="hljs-string"/>
    <w:basedOn w:val="Fuentedeprrafopredeter"/>
    <w:rsid w:val="00EB124A"/>
  </w:style>
  <w:style w:type="character" w:customStyle="1" w:styleId="hljs-type">
    <w:name w:val="hljs-type"/>
    <w:basedOn w:val="Fuentedeprrafopredeter"/>
    <w:rsid w:val="00EB124A"/>
  </w:style>
  <w:style w:type="character" w:customStyle="1" w:styleId="hljs-variable">
    <w:name w:val="hljs-variable"/>
    <w:basedOn w:val="Fuentedeprrafopredeter"/>
    <w:rsid w:val="00EB124A"/>
  </w:style>
  <w:style w:type="character" w:customStyle="1" w:styleId="hljs-operator">
    <w:name w:val="hljs-operator"/>
    <w:basedOn w:val="Fuentedeprrafopredeter"/>
    <w:rsid w:val="00EB124A"/>
  </w:style>
  <w:style w:type="paragraph" w:customStyle="1" w:styleId="Nombre">
    <w:name w:val="Nombre"/>
    <w:aliases w:val="mes y año"/>
    <w:basedOn w:val="Normal"/>
    <w:rsid w:val="0047425B"/>
  </w:style>
  <w:style w:type="character" w:styleId="Mencinsinresolver">
    <w:name w:val="Unresolved Mention"/>
    <w:basedOn w:val="Fuentedeprrafopredeter"/>
    <w:uiPriority w:val="99"/>
    <w:semiHidden/>
    <w:unhideWhenUsed/>
    <w:rsid w:val="002B6A49"/>
    <w:rPr>
      <w:color w:val="605E5C"/>
      <w:shd w:val="clear" w:color="auto" w:fill="E1DFDD"/>
    </w:rPr>
  </w:style>
  <w:style w:type="character" w:customStyle="1" w:styleId="hljs-builtin">
    <w:name w:val="hljs-built_in"/>
    <w:basedOn w:val="Fuentedeprrafopredeter"/>
    <w:rsid w:val="00B7107E"/>
  </w:style>
  <w:style w:type="character" w:customStyle="1" w:styleId="hljs-meta">
    <w:name w:val="hljs-meta"/>
    <w:basedOn w:val="Fuentedeprrafopredeter"/>
    <w:rsid w:val="001E0DB4"/>
  </w:style>
  <w:style w:type="character" w:customStyle="1" w:styleId="hljs-number">
    <w:name w:val="hljs-number"/>
    <w:basedOn w:val="Fuentedeprrafopredeter"/>
    <w:rsid w:val="001E0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7363908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05438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981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407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404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407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312601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740926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03000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11749966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5409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07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173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46778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056541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9069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492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274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467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685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1379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570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913626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64212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50087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12925953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044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548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632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8942254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50955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3585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229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719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447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5706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25895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3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5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1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9335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9507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7712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819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1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57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24207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257355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72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diagramData" Target="diagrams/data2.xml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diagramColors" Target="diagrams/colors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diagramDrawing" Target="diagrams/drawing1.xml"/><Relationship Id="rId25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diagramQuickStyle" Target="diagrams/quickStyle2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diagramLayout" Target="diagrams/layout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Relationship Id="rId22" Type="http://schemas.microsoft.com/office/2007/relationships/diagramDrawing" Target="diagrams/drawing2.xml"/><Relationship Id="rId27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erto\Movistar%20Cloud\INFORMATICA%20DEPARTAMENTO\FORMACION\DIGITECH\_PLANTILLA%20WORD%20reducida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79DC33-D922-4CCE-A65D-00349E732D56}" type="doc">
      <dgm:prSet loTypeId="urn:microsoft.com/office/officeart/2005/8/layout/default" loCatId="list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es-ES"/>
        </a:p>
      </dgm:t>
    </dgm:pt>
    <dgm:pt modelId="{2464F8E2-AFC3-440D-86D1-75AB19217187}">
      <dgm:prSet phldrT="[Texto]" custT="1"/>
      <dgm:spPr/>
      <dgm:t>
        <a:bodyPr/>
        <a:lstStyle/>
        <a:p>
          <a:r>
            <a:rPr lang="es-ES" sz="1050" b="1"/>
            <a:t>Comenta tu código: </a:t>
          </a:r>
        </a:p>
        <a:p>
          <a:r>
            <a:rPr lang="es-ES" sz="900"/>
            <a:t>ncluye comentarios en tu código que expliquen qué hace cada línea y por qué. Esto facilita la comprensión del código y su mantenimiento.</a:t>
          </a:r>
        </a:p>
      </dgm:t>
    </dgm:pt>
    <dgm:pt modelId="{6AA01280-E723-44D1-A2A7-BCE2A1E5D820}" type="parTrans" cxnId="{0A4C4903-575C-4B29-99F9-329628B6A5AA}">
      <dgm:prSet/>
      <dgm:spPr/>
      <dgm:t>
        <a:bodyPr/>
        <a:lstStyle/>
        <a:p>
          <a:endParaRPr lang="es-ES" sz="2400"/>
        </a:p>
      </dgm:t>
    </dgm:pt>
    <dgm:pt modelId="{51691B74-D201-4495-B44E-D38E5B8EE9B7}" type="sibTrans" cxnId="{0A4C4903-575C-4B29-99F9-329628B6A5AA}">
      <dgm:prSet/>
      <dgm:spPr/>
      <dgm:t>
        <a:bodyPr/>
        <a:lstStyle/>
        <a:p>
          <a:endParaRPr lang="es-ES" sz="2400"/>
        </a:p>
      </dgm:t>
    </dgm:pt>
    <dgm:pt modelId="{6356942C-9B7B-4938-83CF-174BAEE42F5C}">
      <dgm:prSet custT="1"/>
      <dgm:spPr/>
      <dgm:t>
        <a:bodyPr/>
        <a:lstStyle/>
        <a:p>
          <a:r>
            <a:rPr lang="es-ES" sz="1050" b="1"/>
            <a:t>Usa nombres significativos: </a:t>
          </a:r>
        </a:p>
        <a:p>
          <a:r>
            <a:rPr lang="es-ES" sz="900"/>
            <a:t>Los nombres de las variables, funciones y clases deben ser significativos y descriptivos. Deben reflejar el propósito y la funcionalidad de la entidad que representan.</a:t>
          </a:r>
        </a:p>
      </dgm:t>
    </dgm:pt>
    <dgm:pt modelId="{E89990AF-FD9F-4732-9113-CE4A8AE007EA}" type="parTrans" cxnId="{4EA9C085-F77C-42B0-8FE3-889EC6986533}">
      <dgm:prSet/>
      <dgm:spPr/>
      <dgm:t>
        <a:bodyPr/>
        <a:lstStyle/>
        <a:p>
          <a:endParaRPr lang="es-ES" sz="2400"/>
        </a:p>
      </dgm:t>
    </dgm:pt>
    <dgm:pt modelId="{2FEBFE6F-C163-4425-BD58-139415D46D04}" type="sibTrans" cxnId="{4EA9C085-F77C-42B0-8FE3-889EC6986533}">
      <dgm:prSet/>
      <dgm:spPr/>
      <dgm:t>
        <a:bodyPr/>
        <a:lstStyle/>
        <a:p>
          <a:endParaRPr lang="es-ES" sz="2400"/>
        </a:p>
      </dgm:t>
    </dgm:pt>
    <dgm:pt modelId="{BCBC10E9-082F-465E-A2CD-AB1664A33C09}">
      <dgm:prSet custT="1"/>
      <dgm:spPr/>
      <dgm:t>
        <a:bodyPr/>
        <a:lstStyle/>
        <a:p>
          <a:r>
            <a:rPr lang="es-ES" sz="1000" b="1"/>
            <a:t>Utiliza un formato coherente: </a:t>
          </a:r>
        </a:p>
        <a:p>
          <a:r>
            <a:rPr lang="es-ES" sz="900"/>
            <a:t>Utiliza un formato coherente para la documentación. Esto ayuda a que la documentación sea legible y fácil de seguir. Incluye secciones claras y bien definidas, como la descripción general, la estructura del programa, las funciones y su documentación, los requisitos del sistema, etc.</a:t>
          </a:r>
        </a:p>
      </dgm:t>
    </dgm:pt>
    <dgm:pt modelId="{79EE1860-A37F-4ED8-96BA-A5CE4ADEF654}" type="parTrans" cxnId="{06372C4B-99F1-4512-9E47-1D2F562666AF}">
      <dgm:prSet/>
      <dgm:spPr/>
      <dgm:t>
        <a:bodyPr/>
        <a:lstStyle/>
        <a:p>
          <a:endParaRPr lang="es-ES" sz="2400"/>
        </a:p>
      </dgm:t>
    </dgm:pt>
    <dgm:pt modelId="{AA33D370-4825-4317-B9B2-47B97B37A680}" type="sibTrans" cxnId="{06372C4B-99F1-4512-9E47-1D2F562666AF}">
      <dgm:prSet/>
      <dgm:spPr/>
      <dgm:t>
        <a:bodyPr/>
        <a:lstStyle/>
        <a:p>
          <a:endParaRPr lang="es-ES" sz="2400"/>
        </a:p>
      </dgm:t>
    </dgm:pt>
    <dgm:pt modelId="{E35B87AA-4955-4D97-A880-5665C880B7C1}">
      <dgm:prSet custT="1"/>
      <dgm:spPr/>
      <dgm:t>
        <a:bodyPr/>
        <a:lstStyle/>
        <a:p>
          <a:r>
            <a:rPr lang="es-ES" sz="1050" b="1"/>
            <a:t>Documenta las funciones:</a:t>
          </a:r>
        </a:p>
        <a:p>
          <a:r>
            <a:rPr lang="es-ES" sz="1000"/>
            <a:t> Documenta cada función que escribas, incluyendo los parámetros, el valor devuelto y cualquier excepción que pueda lanzarse. Explica qué hace la función y cómo se utiliza.</a:t>
          </a:r>
        </a:p>
      </dgm:t>
    </dgm:pt>
    <dgm:pt modelId="{44118AEA-13DC-47CB-8EFA-108352FA902C}" type="parTrans" cxnId="{F2BF20D6-E7E5-4A0A-B559-D24FFCD77F43}">
      <dgm:prSet/>
      <dgm:spPr/>
      <dgm:t>
        <a:bodyPr/>
        <a:lstStyle/>
        <a:p>
          <a:endParaRPr lang="es-ES" sz="2400"/>
        </a:p>
      </dgm:t>
    </dgm:pt>
    <dgm:pt modelId="{3E398F9C-43BE-4995-80F5-C77ECA3FAAB5}" type="sibTrans" cxnId="{F2BF20D6-E7E5-4A0A-B559-D24FFCD77F43}">
      <dgm:prSet/>
      <dgm:spPr/>
      <dgm:t>
        <a:bodyPr/>
        <a:lstStyle/>
        <a:p>
          <a:endParaRPr lang="es-ES" sz="2400"/>
        </a:p>
      </dgm:t>
    </dgm:pt>
    <dgm:pt modelId="{4927F828-B74C-4CF8-A22A-43D893984A4E}">
      <dgm:prSet custT="1"/>
      <dgm:spPr/>
      <dgm:t>
        <a:bodyPr/>
        <a:lstStyle/>
        <a:p>
          <a:r>
            <a:rPr lang="es-ES" sz="1050" b="1"/>
            <a:t>Usa ejemplos:</a:t>
          </a:r>
        </a:p>
        <a:p>
          <a:r>
            <a:rPr lang="es-ES" sz="1000"/>
            <a:t> Incluye ejemplos que muestren cómo utilizar tu programa en diferentes situaciones. Esto puede ayudar a los usuarios a comprender mejor cómo funciona el programa y cómo utilizarlo de manera efectiva.</a:t>
          </a:r>
        </a:p>
      </dgm:t>
    </dgm:pt>
    <dgm:pt modelId="{470D32EA-1C60-474B-9C8E-F1FE7C2ACBB7}" type="parTrans" cxnId="{4F413383-A35B-483E-9D19-89D707DB4E0B}">
      <dgm:prSet/>
      <dgm:spPr/>
      <dgm:t>
        <a:bodyPr/>
        <a:lstStyle/>
        <a:p>
          <a:endParaRPr lang="es-ES" sz="2400"/>
        </a:p>
      </dgm:t>
    </dgm:pt>
    <dgm:pt modelId="{27F9F93E-9F2D-4019-AAF3-CE8338FCD4B4}" type="sibTrans" cxnId="{4F413383-A35B-483E-9D19-89D707DB4E0B}">
      <dgm:prSet/>
      <dgm:spPr/>
      <dgm:t>
        <a:bodyPr/>
        <a:lstStyle/>
        <a:p>
          <a:endParaRPr lang="es-ES" sz="2400"/>
        </a:p>
      </dgm:t>
    </dgm:pt>
    <dgm:pt modelId="{56951854-0594-4F6F-8963-1975AAD6379D}">
      <dgm:prSet custT="1"/>
      <dgm:spPr/>
      <dgm:t>
        <a:bodyPr/>
        <a:lstStyle/>
        <a:p>
          <a:r>
            <a:rPr lang="es-ES" sz="1050" b="1"/>
            <a:t>Revisa y actualiza la documentación: </a:t>
          </a:r>
        </a:p>
        <a:p>
          <a:r>
            <a:rPr lang="es-ES" sz="1000"/>
            <a:t>Revisa y actualiza la documentación regularmente para asegurarte de que siga siendo precisa y relevante. Si realizas cambios en el código, asegúrate de actualizar la documentación para reflejar estos cambios.</a:t>
          </a:r>
        </a:p>
      </dgm:t>
    </dgm:pt>
    <dgm:pt modelId="{308A6275-99ED-465A-B331-4A98C734F9C6}" type="parTrans" cxnId="{59899DE6-27B9-47E0-BA10-1196BED3EE55}">
      <dgm:prSet/>
      <dgm:spPr/>
      <dgm:t>
        <a:bodyPr/>
        <a:lstStyle/>
        <a:p>
          <a:endParaRPr lang="es-ES" sz="2400"/>
        </a:p>
      </dgm:t>
    </dgm:pt>
    <dgm:pt modelId="{C159C878-592C-4BA2-A1A3-B8FAA94115DF}" type="sibTrans" cxnId="{59899DE6-27B9-47E0-BA10-1196BED3EE55}">
      <dgm:prSet/>
      <dgm:spPr/>
      <dgm:t>
        <a:bodyPr/>
        <a:lstStyle/>
        <a:p>
          <a:endParaRPr lang="es-ES" sz="2400"/>
        </a:p>
      </dgm:t>
    </dgm:pt>
    <dgm:pt modelId="{5B760D24-1FD2-4199-9EDC-1598F427E111}">
      <dgm:prSet custT="1"/>
      <dgm:spPr/>
      <dgm:t>
        <a:bodyPr/>
        <a:lstStyle/>
        <a:p>
          <a:r>
            <a:rPr lang="es-ES" sz="1050" b="1"/>
            <a:t>Haz que la documentación sea fácilmente accesible:</a:t>
          </a:r>
          <a:endParaRPr lang="es-ES" sz="1000" b="1"/>
        </a:p>
        <a:p>
          <a:r>
            <a:rPr lang="es-ES" sz="1000"/>
            <a:t> Asegúrate de que la documentación sea fácilmente accesible para los usuarios y desarrolladores. Esto puede incluir documentación en línea, documentación en el código fuente o documentación externa.</a:t>
          </a:r>
        </a:p>
      </dgm:t>
    </dgm:pt>
    <dgm:pt modelId="{C9D1AB26-E1C9-4ECC-B0D6-9EA7179DC20D}" type="parTrans" cxnId="{02035F69-851A-4D2B-9420-469E1167B3BC}">
      <dgm:prSet/>
      <dgm:spPr/>
      <dgm:t>
        <a:bodyPr/>
        <a:lstStyle/>
        <a:p>
          <a:endParaRPr lang="es-ES" sz="2400"/>
        </a:p>
      </dgm:t>
    </dgm:pt>
    <dgm:pt modelId="{87B99698-7141-4034-8537-25FC9C1B8473}" type="sibTrans" cxnId="{02035F69-851A-4D2B-9420-469E1167B3BC}">
      <dgm:prSet/>
      <dgm:spPr/>
      <dgm:t>
        <a:bodyPr/>
        <a:lstStyle/>
        <a:p>
          <a:endParaRPr lang="es-ES" sz="2400"/>
        </a:p>
      </dgm:t>
    </dgm:pt>
    <dgm:pt modelId="{40A4264D-3622-461B-962C-EBD5248163FD}">
      <dgm:prSet custT="1"/>
      <dgm:spPr/>
      <dgm:t>
        <a:bodyPr/>
        <a:lstStyle/>
        <a:p>
          <a:r>
            <a:rPr lang="es-ES" sz="1050" b="1"/>
            <a:t>Incluye información sobre el mantenimiento:</a:t>
          </a:r>
        </a:p>
        <a:p>
          <a:r>
            <a:rPr lang="es-ES" sz="1000"/>
            <a:t> Incluye información sobre cómo mantener y actualizar el programa en el futuro. Esto puede incluir información sobre cómo manejar errores y cómo agregar nuevas funciones o características.</a:t>
          </a:r>
        </a:p>
      </dgm:t>
    </dgm:pt>
    <dgm:pt modelId="{BB0C8EB0-D3B1-4A6A-B3DF-A1E6F11FC36F}" type="parTrans" cxnId="{E4742A6D-E40C-45F9-A0DE-48F31730EF0A}">
      <dgm:prSet/>
      <dgm:spPr/>
      <dgm:t>
        <a:bodyPr/>
        <a:lstStyle/>
        <a:p>
          <a:endParaRPr lang="es-ES" sz="2400"/>
        </a:p>
      </dgm:t>
    </dgm:pt>
    <dgm:pt modelId="{2B7DE69C-5E37-413E-96C4-409520C61352}" type="sibTrans" cxnId="{E4742A6D-E40C-45F9-A0DE-48F31730EF0A}">
      <dgm:prSet/>
      <dgm:spPr/>
      <dgm:t>
        <a:bodyPr/>
        <a:lstStyle/>
        <a:p>
          <a:endParaRPr lang="es-ES" sz="2400"/>
        </a:p>
      </dgm:t>
    </dgm:pt>
    <dgm:pt modelId="{7993A32F-AB10-494F-B0B9-2E3519756AD3}" type="pres">
      <dgm:prSet presAssocID="{7979DC33-D922-4CCE-A65D-00349E732D56}" presName="diagram" presStyleCnt="0">
        <dgm:presLayoutVars>
          <dgm:dir/>
          <dgm:resizeHandles val="exact"/>
        </dgm:presLayoutVars>
      </dgm:prSet>
      <dgm:spPr/>
    </dgm:pt>
    <dgm:pt modelId="{1B866563-6939-4777-BF75-1644EC2AD8B0}" type="pres">
      <dgm:prSet presAssocID="{2464F8E2-AFC3-440D-86D1-75AB19217187}" presName="node" presStyleLbl="node1" presStyleIdx="0" presStyleCnt="8">
        <dgm:presLayoutVars>
          <dgm:bulletEnabled val="1"/>
        </dgm:presLayoutVars>
      </dgm:prSet>
      <dgm:spPr/>
    </dgm:pt>
    <dgm:pt modelId="{045BBB93-60C4-47E2-BCE5-FFCEF5537CFD}" type="pres">
      <dgm:prSet presAssocID="{51691B74-D201-4495-B44E-D38E5B8EE9B7}" presName="sibTrans" presStyleCnt="0"/>
      <dgm:spPr/>
    </dgm:pt>
    <dgm:pt modelId="{368D557C-C74D-48CE-BFE9-E7C5A774B229}" type="pres">
      <dgm:prSet presAssocID="{6356942C-9B7B-4938-83CF-174BAEE42F5C}" presName="node" presStyleLbl="node1" presStyleIdx="1" presStyleCnt="8">
        <dgm:presLayoutVars>
          <dgm:bulletEnabled val="1"/>
        </dgm:presLayoutVars>
      </dgm:prSet>
      <dgm:spPr/>
    </dgm:pt>
    <dgm:pt modelId="{01506A5B-7676-42CC-B3D1-B5A410DA823D}" type="pres">
      <dgm:prSet presAssocID="{2FEBFE6F-C163-4425-BD58-139415D46D04}" presName="sibTrans" presStyleCnt="0"/>
      <dgm:spPr/>
    </dgm:pt>
    <dgm:pt modelId="{B2C50739-D833-46F6-9C43-A637FAFD4CE5}" type="pres">
      <dgm:prSet presAssocID="{BCBC10E9-082F-465E-A2CD-AB1664A33C09}" presName="node" presStyleLbl="node1" presStyleIdx="2" presStyleCnt="8">
        <dgm:presLayoutVars>
          <dgm:bulletEnabled val="1"/>
        </dgm:presLayoutVars>
      </dgm:prSet>
      <dgm:spPr/>
    </dgm:pt>
    <dgm:pt modelId="{0AE835C5-A8A0-4AB6-BC54-52419EBDC902}" type="pres">
      <dgm:prSet presAssocID="{AA33D370-4825-4317-B9B2-47B97B37A680}" presName="sibTrans" presStyleCnt="0"/>
      <dgm:spPr/>
    </dgm:pt>
    <dgm:pt modelId="{53BFD118-91F2-43FD-B126-76DC98391147}" type="pres">
      <dgm:prSet presAssocID="{E35B87AA-4955-4D97-A880-5665C880B7C1}" presName="node" presStyleLbl="node1" presStyleIdx="3" presStyleCnt="8">
        <dgm:presLayoutVars>
          <dgm:bulletEnabled val="1"/>
        </dgm:presLayoutVars>
      </dgm:prSet>
      <dgm:spPr/>
    </dgm:pt>
    <dgm:pt modelId="{C5645FC6-EFED-4D8D-97A8-4E5A812DBB17}" type="pres">
      <dgm:prSet presAssocID="{3E398F9C-43BE-4995-80F5-C77ECA3FAAB5}" presName="sibTrans" presStyleCnt="0"/>
      <dgm:spPr/>
    </dgm:pt>
    <dgm:pt modelId="{C479873E-C1BE-4EA0-ADD6-85A6F7C800A4}" type="pres">
      <dgm:prSet presAssocID="{4927F828-B74C-4CF8-A22A-43D893984A4E}" presName="node" presStyleLbl="node1" presStyleIdx="4" presStyleCnt="8">
        <dgm:presLayoutVars>
          <dgm:bulletEnabled val="1"/>
        </dgm:presLayoutVars>
      </dgm:prSet>
      <dgm:spPr/>
    </dgm:pt>
    <dgm:pt modelId="{EB4E1124-DE8C-4977-AADB-C4D5751F2611}" type="pres">
      <dgm:prSet presAssocID="{27F9F93E-9F2D-4019-AAF3-CE8338FCD4B4}" presName="sibTrans" presStyleCnt="0"/>
      <dgm:spPr/>
    </dgm:pt>
    <dgm:pt modelId="{B494ACF5-FD57-4A55-BC13-0F834E35D432}" type="pres">
      <dgm:prSet presAssocID="{56951854-0594-4F6F-8963-1975AAD6379D}" presName="node" presStyleLbl="node1" presStyleIdx="5" presStyleCnt="8">
        <dgm:presLayoutVars>
          <dgm:bulletEnabled val="1"/>
        </dgm:presLayoutVars>
      </dgm:prSet>
      <dgm:spPr/>
    </dgm:pt>
    <dgm:pt modelId="{FCE34659-125C-4FBF-98CE-684A2C3DFCEE}" type="pres">
      <dgm:prSet presAssocID="{C159C878-592C-4BA2-A1A3-B8FAA94115DF}" presName="sibTrans" presStyleCnt="0"/>
      <dgm:spPr/>
    </dgm:pt>
    <dgm:pt modelId="{260F777D-0B82-4339-8BB4-C918BB7A4B91}" type="pres">
      <dgm:prSet presAssocID="{5B760D24-1FD2-4199-9EDC-1598F427E111}" presName="node" presStyleLbl="node1" presStyleIdx="6" presStyleCnt="8">
        <dgm:presLayoutVars>
          <dgm:bulletEnabled val="1"/>
        </dgm:presLayoutVars>
      </dgm:prSet>
      <dgm:spPr/>
    </dgm:pt>
    <dgm:pt modelId="{505CA4BE-FDBA-4A7F-A54B-162F759349E6}" type="pres">
      <dgm:prSet presAssocID="{87B99698-7141-4034-8537-25FC9C1B8473}" presName="sibTrans" presStyleCnt="0"/>
      <dgm:spPr/>
    </dgm:pt>
    <dgm:pt modelId="{C41C1403-B689-4E64-B5EC-4DE44AF5CFAA}" type="pres">
      <dgm:prSet presAssocID="{40A4264D-3622-461B-962C-EBD5248163FD}" presName="node" presStyleLbl="node1" presStyleIdx="7" presStyleCnt="8">
        <dgm:presLayoutVars>
          <dgm:bulletEnabled val="1"/>
        </dgm:presLayoutVars>
      </dgm:prSet>
      <dgm:spPr/>
    </dgm:pt>
  </dgm:ptLst>
  <dgm:cxnLst>
    <dgm:cxn modelId="{0A4C4903-575C-4B29-99F9-329628B6A5AA}" srcId="{7979DC33-D922-4CCE-A65D-00349E732D56}" destId="{2464F8E2-AFC3-440D-86D1-75AB19217187}" srcOrd="0" destOrd="0" parTransId="{6AA01280-E723-44D1-A2A7-BCE2A1E5D820}" sibTransId="{51691B74-D201-4495-B44E-D38E5B8EE9B7}"/>
    <dgm:cxn modelId="{4C4C9118-AB6C-4B3A-A44B-94EC745A6465}" type="presOf" srcId="{BCBC10E9-082F-465E-A2CD-AB1664A33C09}" destId="{B2C50739-D833-46F6-9C43-A637FAFD4CE5}" srcOrd="0" destOrd="0" presId="urn:microsoft.com/office/officeart/2005/8/layout/default"/>
    <dgm:cxn modelId="{7B19551B-707E-4C57-BA18-1C79423B1844}" type="presOf" srcId="{6356942C-9B7B-4938-83CF-174BAEE42F5C}" destId="{368D557C-C74D-48CE-BFE9-E7C5A774B229}" srcOrd="0" destOrd="0" presId="urn:microsoft.com/office/officeart/2005/8/layout/default"/>
    <dgm:cxn modelId="{F207AE44-F9FD-4181-BEF2-0FA85B09D422}" type="presOf" srcId="{40A4264D-3622-461B-962C-EBD5248163FD}" destId="{C41C1403-B689-4E64-B5EC-4DE44AF5CFAA}" srcOrd="0" destOrd="0" presId="urn:microsoft.com/office/officeart/2005/8/layout/default"/>
    <dgm:cxn modelId="{02035F69-851A-4D2B-9420-469E1167B3BC}" srcId="{7979DC33-D922-4CCE-A65D-00349E732D56}" destId="{5B760D24-1FD2-4199-9EDC-1598F427E111}" srcOrd="6" destOrd="0" parTransId="{C9D1AB26-E1C9-4ECC-B0D6-9EA7179DC20D}" sibTransId="{87B99698-7141-4034-8537-25FC9C1B8473}"/>
    <dgm:cxn modelId="{06372C4B-99F1-4512-9E47-1D2F562666AF}" srcId="{7979DC33-D922-4CCE-A65D-00349E732D56}" destId="{BCBC10E9-082F-465E-A2CD-AB1664A33C09}" srcOrd="2" destOrd="0" parTransId="{79EE1860-A37F-4ED8-96BA-A5CE4ADEF654}" sibTransId="{AA33D370-4825-4317-B9B2-47B97B37A680}"/>
    <dgm:cxn modelId="{E4742A6D-E40C-45F9-A0DE-48F31730EF0A}" srcId="{7979DC33-D922-4CCE-A65D-00349E732D56}" destId="{40A4264D-3622-461B-962C-EBD5248163FD}" srcOrd="7" destOrd="0" parTransId="{BB0C8EB0-D3B1-4A6A-B3DF-A1E6F11FC36F}" sibTransId="{2B7DE69C-5E37-413E-96C4-409520C61352}"/>
    <dgm:cxn modelId="{16B79F71-988A-4AF7-8DB1-70F5EC849E5C}" type="presOf" srcId="{5B760D24-1FD2-4199-9EDC-1598F427E111}" destId="{260F777D-0B82-4339-8BB4-C918BB7A4B91}" srcOrd="0" destOrd="0" presId="urn:microsoft.com/office/officeart/2005/8/layout/default"/>
    <dgm:cxn modelId="{4F413383-A35B-483E-9D19-89D707DB4E0B}" srcId="{7979DC33-D922-4CCE-A65D-00349E732D56}" destId="{4927F828-B74C-4CF8-A22A-43D893984A4E}" srcOrd="4" destOrd="0" parTransId="{470D32EA-1C60-474B-9C8E-F1FE7C2ACBB7}" sibTransId="{27F9F93E-9F2D-4019-AAF3-CE8338FCD4B4}"/>
    <dgm:cxn modelId="{4EA9C085-F77C-42B0-8FE3-889EC6986533}" srcId="{7979DC33-D922-4CCE-A65D-00349E732D56}" destId="{6356942C-9B7B-4938-83CF-174BAEE42F5C}" srcOrd="1" destOrd="0" parTransId="{E89990AF-FD9F-4732-9113-CE4A8AE007EA}" sibTransId="{2FEBFE6F-C163-4425-BD58-139415D46D04}"/>
    <dgm:cxn modelId="{718D588F-A342-4611-B0CE-132D35B0D4A2}" type="presOf" srcId="{2464F8E2-AFC3-440D-86D1-75AB19217187}" destId="{1B866563-6939-4777-BF75-1644EC2AD8B0}" srcOrd="0" destOrd="0" presId="urn:microsoft.com/office/officeart/2005/8/layout/default"/>
    <dgm:cxn modelId="{99622DA3-1550-4810-9A98-8A06377B4AFE}" type="presOf" srcId="{E35B87AA-4955-4D97-A880-5665C880B7C1}" destId="{53BFD118-91F2-43FD-B126-76DC98391147}" srcOrd="0" destOrd="0" presId="urn:microsoft.com/office/officeart/2005/8/layout/default"/>
    <dgm:cxn modelId="{C375B8B0-8ED2-4CB9-9E27-D68926C9E911}" type="presOf" srcId="{56951854-0594-4F6F-8963-1975AAD6379D}" destId="{B494ACF5-FD57-4A55-BC13-0F834E35D432}" srcOrd="0" destOrd="0" presId="urn:microsoft.com/office/officeart/2005/8/layout/default"/>
    <dgm:cxn modelId="{7CD3FBCE-A010-4A12-BF9B-311574728B39}" type="presOf" srcId="{4927F828-B74C-4CF8-A22A-43D893984A4E}" destId="{C479873E-C1BE-4EA0-ADD6-85A6F7C800A4}" srcOrd="0" destOrd="0" presId="urn:microsoft.com/office/officeart/2005/8/layout/default"/>
    <dgm:cxn modelId="{F2BF20D6-E7E5-4A0A-B559-D24FFCD77F43}" srcId="{7979DC33-D922-4CCE-A65D-00349E732D56}" destId="{E35B87AA-4955-4D97-A880-5665C880B7C1}" srcOrd="3" destOrd="0" parTransId="{44118AEA-13DC-47CB-8EFA-108352FA902C}" sibTransId="{3E398F9C-43BE-4995-80F5-C77ECA3FAAB5}"/>
    <dgm:cxn modelId="{59899DE6-27B9-47E0-BA10-1196BED3EE55}" srcId="{7979DC33-D922-4CCE-A65D-00349E732D56}" destId="{56951854-0594-4F6F-8963-1975AAD6379D}" srcOrd="5" destOrd="0" parTransId="{308A6275-99ED-465A-B331-4A98C734F9C6}" sibTransId="{C159C878-592C-4BA2-A1A3-B8FAA94115DF}"/>
    <dgm:cxn modelId="{B915FBF3-4D65-4494-8625-CC44B77B352A}" type="presOf" srcId="{7979DC33-D922-4CCE-A65D-00349E732D56}" destId="{7993A32F-AB10-494F-B0B9-2E3519756AD3}" srcOrd="0" destOrd="0" presId="urn:microsoft.com/office/officeart/2005/8/layout/default"/>
    <dgm:cxn modelId="{B0890708-C90F-488F-89AD-928CCD9C04F0}" type="presParOf" srcId="{7993A32F-AB10-494F-B0B9-2E3519756AD3}" destId="{1B866563-6939-4777-BF75-1644EC2AD8B0}" srcOrd="0" destOrd="0" presId="urn:microsoft.com/office/officeart/2005/8/layout/default"/>
    <dgm:cxn modelId="{830B34F3-51BC-46D3-B73D-F4948D47A484}" type="presParOf" srcId="{7993A32F-AB10-494F-B0B9-2E3519756AD3}" destId="{045BBB93-60C4-47E2-BCE5-FFCEF5537CFD}" srcOrd="1" destOrd="0" presId="urn:microsoft.com/office/officeart/2005/8/layout/default"/>
    <dgm:cxn modelId="{B721C034-BF6C-4391-8D99-125039F25C82}" type="presParOf" srcId="{7993A32F-AB10-494F-B0B9-2E3519756AD3}" destId="{368D557C-C74D-48CE-BFE9-E7C5A774B229}" srcOrd="2" destOrd="0" presId="urn:microsoft.com/office/officeart/2005/8/layout/default"/>
    <dgm:cxn modelId="{A4E989C6-075F-4FF3-9C9F-CEC2A17183FD}" type="presParOf" srcId="{7993A32F-AB10-494F-B0B9-2E3519756AD3}" destId="{01506A5B-7676-42CC-B3D1-B5A410DA823D}" srcOrd="3" destOrd="0" presId="urn:microsoft.com/office/officeart/2005/8/layout/default"/>
    <dgm:cxn modelId="{CA857825-FF9F-456E-AAB3-04D1DA5E05BF}" type="presParOf" srcId="{7993A32F-AB10-494F-B0B9-2E3519756AD3}" destId="{B2C50739-D833-46F6-9C43-A637FAFD4CE5}" srcOrd="4" destOrd="0" presId="urn:microsoft.com/office/officeart/2005/8/layout/default"/>
    <dgm:cxn modelId="{40C7DD35-4FF5-4DF3-9F75-BC4B92A79626}" type="presParOf" srcId="{7993A32F-AB10-494F-B0B9-2E3519756AD3}" destId="{0AE835C5-A8A0-4AB6-BC54-52419EBDC902}" srcOrd="5" destOrd="0" presId="urn:microsoft.com/office/officeart/2005/8/layout/default"/>
    <dgm:cxn modelId="{D431DFB4-9A9B-4753-B9DF-EB0F6FC7C91E}" type="presParOf" srcId="{7993A32F-AB10-494F-B0B9-2E3519756AD3}" destId="{53BFD118-91F2-43FD-B126-76DC98391147}" srcOrd="6" destOrd="0" presId="urn:microsoft.com/office/officeart/2005/8/layout/default"/>
    <dgm:cxn modelId="{6182A718-EE25-4696-90F9-B1733A758981}" type="presParOf" srcId="{7993A32F-AB10-494F-B0B9-2E3519756AD3}" destId="{C5645FC6-EFED-4D8D-97A8-4E5A812DBB17}" srcOrd="7" destOrd="0" presId="urn:microsoft.com/office/officeart/2005/8/layout/default"/>
    <dgm:cxn modelId="{F54B2F56-D474-4E8C-AA06-D0130BDBC2AB}" type="presParOf" srcId="{7993A32F-AB10-494F-B0B9-2E3519756AD3}" destId="{C479873E-C1BE-4EA0-ADD6-85A6F7C800A4}" srcOrd="8" destOrd="0" presId="urn:microsoft.com/office/officeart/2005/8/layout/default"/>
    <dgm:cxn modelId="{7E51C8AE-CD52-405C-A4F9-6FD86DADBCF6}" type="presParOf" srcId="{7993A32F-AB10-494F-B0B9-2E3519756AD3}" destId="{EB4E1124-DE8C-4977-AADB-C4D5751F2611}" srcOrd="9" destOrd="0" presId="urn:microsoft.com/office/officeart/2005/8/layout/default"/>
    <dgm:cxn modelId="{0D085CEA-8D9B-47A1-91CB-952E9F6AB357}" type="presParOf" srcId="{7993A32F-AB10-494F-B0B9-2E3519756AD3}" destId="{B494ACF5-FD57-4A55-BC13-0F834E35D432}" srcOrd="10" destOrd="0" presId="urn:microsoft.com/office/officeart/2005/8/layout/default"/>
    <dgm:cxn modelId="{640A565D-1934-422F-9352-BCD9D1DCB232}" type="presParOf" srcId="{7993A32F-AB10-494F-B0B9-2E3519756AD3}" destId="{FCE34659-125C-4FBF-98CE-684A2C3DFCEE}" srcOrd="11" destOrd="0" presId="urn:microsoft.com/office/officeart/2005/8/layout/default"/>
    <dgm:cxn modelId="{97C98836-5955-4338-9604-755F941048F3}" type="presParOf" srcId="{7993A32F-AB10-494F-B0B9-2E3519756AD3}" destId="{260F777D-0B82-4339-8BB4-C918BB7A4B91}" srcOrd="12" destOrd="0" presId="urn:microsoft.com/office/officeart/2005/8/layout/default"/>
    <dgm:cxn modelId="{27487D63-A1A7-4C4F-B787-1326BCA5623D}" type="presParOf" srcId="{7993A32F-AB10-494F-B0B9-2E3519756AD3}" destId="{505CA4BE-FDBA-4A7F-A54B-162F759349E6}" srcOrd="13" destOrd="0" presId="urn:microsoft.com/office/officeart/2005/8/layout/default"/>
    <dgm:cxn modelId="{0D01859B-90F4-432C-8B4D-A13D04933AB4}" type="presParOf" srcId="{7993A32F-AB10-494F-B0B9-2E3519756AD3}" destId="{C41C1403-B689-4E64-B5EC-4DE44AF5CFAA}" srcOrd="1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D5D4DC7-679B-4138-A23D-144C8F20075C}" type="doc">
      <dgm:prSet loTypeId="urn:microsoft.com/office/officeart/2005/8/layout/bProcess4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s-ES"/>
        </a:p>
      </dgm:t>
    </dgm:pt>
    <dgm:pt modelId="{9858C7C3-7447-4A2C-B583-8E501F0FF3B8}">
      <dgm:prSet phldrT="[Texto]"/>
      <dgm:spPr/>
      <dgm:t>
        <a:bodyPr/>
        <a:lstStyle/>
        <a:p>
          <a:r>
            <a:rPr lang="es-ES"/>
            <a:t>Fase inicial (documentos de planificación, económicos, etc)</a:t>
          </a:r>
        </a:p>
      </dgm:t>
    </dgm:pt>
    <dgm:pt modelId="{190971CC-1F3A-4FB7-99B0-D3E61DFE6506}" type="parTrans" cxnId="{05619525-27C0-4612-9B11-3EDFD8C3B4E0}">
      <dgm:prSet/>
      <dgm:spPr/>
      <dgm:t>
        <a:bodyPr/>
        <a:lstStyle/>
        <a:p>
          <a:endParaRPr lang="es-ES"/>
        </a:p>
      </dgm:t>
    </dgm:pt>
    <dgm:pt modelId="{7514B1BF-702E-4FDF-9F92-6D3B6334E3F5}" type="sibTrans" cxnId="{05619525-27C0-4612-9B11-3EDFD8C3B4E0}">
      <dgm:prSet/>
      <dgm:spPr/>
      <dgm:t>
        <a:bodyPr/>
        <a:lstStyle/>
        <a:p>
          <a:endParaRPr lang="es-ES"/>
        </a:p>
      </dgm:t>
    </dgm:pt>
    <dgm:pt modelId="{36DC75DF-F127-4F59-9746-AE79CB412976}">
      <dgm:prSet phldrT="[Texto]"/>
      <dgm:spPr/>
      <dgm:t>
        <a:bodyPr/>
        <a:lstStyle/>
        <a:p>
          <a:r>
            <a:rPr lang="es-ES"/>
            <a:t>Análisis (documento o contrato con el cliente)</a:t>
          </a:r>
        </a:p>
      </dgm:t>
    </dgm:pt>
    <dgm:pt modelId="{EF8D38AC-A576-4AA1-A0BF-B363E7D98E14}" type="parTrans" cxnId="{12CF17E2-AE9F-489A-B782-F314BE73D9B6}">
      <dgm:prSet/>
      <dgm:spPr/>
      <dgm:t>
        <a:bodyPr/>
        <a:lstStyle/>
        <a:p>
          <a:endParaRPr lang="es-ES"/>
        </a:p>
      </dgm:t>
    </dgm:pt>
    <dgm:pt modelId="{1BE30DBA-4F87-4FDE-A3BE-44ECC3DDCC09}" type="sibTrans" cxnId="{12CF17E2-AE9F-489A-B782-F314BE73D9B6}">
      <dgm:prSet/>
      <dgm:spPr/>
      <dgm:t>
        <a:bodyPr/>
        <a:lstStyle/>
        <a:p>
          <a:endParaRPr lang="es-ES"/>
        </a:p>
      </dgm:t>
    </dgm:pt>
    <dgm:pt modelId="{C542CE9E-19DC-4C5C-BF84-540289B5D9D2}">
      <dgm:prSet phldrT="[Texto]"/>
      <dgm:spPr/>
      <dgm:t>
        <a:bodyPr/>
        <a:lstStyle/>
        <a:p>
          <a:r>
            <a:rPr lang="es-ES"/>
            <a:t>Diseño (documentos técnicos)</a:t>
          </a:r>
        </a:p>
      </dgm:t>
    </dgm:pt>
    <dgm:pt modelId="{E94D282D-49BC-4E86-BD78-39CBB131F62F}" type="parTrans" cxnId="{51895A91-9751-41DB-B276-57910D5F3592}">
      <dgm:prSet/>
      <dgm:spPr/>
      <dgm:t>
        <a:bodyPr/>
        <a:lstStyle/>
        <a:p>
          <a:endParaRPr lang="es-ES"/>
        </a:p>
      </dgm:t>
    </dgm:pt>
    <dgm:pt modelId="{69A1A003-C97E-4C96-9D48-418E5E5D78D2}" type="sibTrans" cxnId="{51895A91-9751-41DB-B276-57910D5F3592}">
      <dgm:prSet/>
      <dgm:spPr/>
      <dgm:t>
        <a:bodyPr/>
        <a:lstStyle/>
        <a:p>
          <a:endParaRPr lang="es-ES"/>
        </a:p>
      </dgm:t>
    </dgm:pt>
    <dgm:pt modelId="{58F27E38-AED7-4B6A-9731-DA00A7991575}">
      <dgm:prSet phldrT="[Texto]"/>
      <dgm:spPr/>
      <dgm:t>
        <a:bodyPr/>
        <a:lstStyle/>
        <a:p>
          <a:r>
            <a:rPr lang="es-ES"/>
            <a:t>Codificación e implementación (incluye código)</a:t>
          </a:r>
        </a:p>
      </dgm:t>
    </dgm:pt>
    <dgm:pt modelId="{CBDD26F8-3253-4B35-BC63-76D623E2D4D6}" type="parTrans" cxnId="{2F13F010-6F15-4B7A-B7F3-AF9E6E6AC56E}">
      <dgm:prSet/>
      <dgm:spPr/>
      <dgm:t>
        <a:bodyPr/>
        <a:lstStyle/>
        <a:p>
          <a:endParaRPr lang="es-ES"/>
        </a:p>
      </dgm:t>
    </dgm:pt>
    <dgm:pt modelId="{617179C9-1C46-4DF4-AD01-4B5ADBDDA707}" type="sibTrans" cxnId="{2F13F010-6F15-4B7A-B7F3-AF9E6E6AC56E}">
      <dgm:prSet/>
      <dgm:spPr/>
      <dgm:t>
        <a:bodyPr/>
        <a:lstStyle/>
        <a:p>
          <a:endParaRPr lang="es-ES"/>
        </a:p>
      </dgm:t>
    </dgm:pt>
    <dgm:pt modelId="{F8D0C19C-6E31-40F0-8402-64BF0B642FC5}">
      <dgm:prSet phldrT="[Texto]"/>
      <dgm:spPr/>
      <dgm:t>
        <a:bodyPr/>
        <a:lstStyle/>
        <a:p>
          <a:r>
            <a:rPr lang="es-ES"/>
            <a:t>Pruebas (anotaciones e informes de las pruebas)</a:t>
          </a:r>
        </a:p>
      </dgm:t>
    </dgm:pt>
    <dgm:pt modelId="{462C24CB-F0B9-4064-9AB0-66175EEC2366}" type="parTrans" cxnId="{80381D86-BA7C-49C1-8D92-3936360294C8}">
      <dgm:prSet/>
      <dgm:spPr/>
      <dgm:t>
        <a:bodyPr/>
        <a:lstStyle/>
        <a:p>
          <a:endParaRPr lang="es-ES"/>
        </a:p>
      </dgm:t>
    </dgm:pt>
    <dgm:pt modelId="{D21FCDF9-E635-4B16-A5AF-2E6FC04F45B8}" type="sibTrans" cxnId="{80381D86-BA7C-49C1-8D92-3936360294C8}">
      <dgm:prSet/>
      <dgm:spPr/>
      <dgm:t>
        <a:bodyPr/>
        <a:lstStyle/>
        <a:p>
          <a:endParaRPr lang="es-ES"/>
        </a:p>
      </dgm:t>
    </dgm:pt>
    <dgm:pt modelId="{E7CEF604-A598-4A0F-929C-B1432AB5A03B}">
      <dgm:prSet phldrT="[Texto]"/>
      <dgm:spPr/>
      <dgm:t>
        <a:bodyPr/>
        <a:lstStyle/>
        <a:p>
          <a:r>
            <a:rPr lang="es-ES"/>
            <a:t>Explotación (detalle de errores y fallos)</a:t>
          </a:r>
        </a:p>
      </dgm:t>
    </dgm:pt>
    <dgm:pt modelId="{3F949458-0626-4A2C-B0BB-150AC9F2CF20}" type="parTrans" cxnId="{8747A3EE-E258-4CBE-99D0-2D7F34D94C41}">
      <dgm:prSet/>
      <dgm:spPr/>
      <dgm:t>
        <a:bodyPr/>
        <a:lstStyle/>
        <a:p>
          <a:endParaRPr lang="es-ES"/>
        </a:p>
      </dgm:t>
    </dgm:pt>
    <dgm:pt modelId="{EB8EBACE-7AD2-4F5B-807F-BF9258365BAC}" type="sibTrans" cxnId="{8747A3EE-E258-4CBE-99D0-2D7F34D94C41}">
      <dgm:prSet/>
      <dgm:spPr/>
      <dgm:t>
        <a:bodyPr/>
        <a:lstStyle/>
        <a:p>
          <a:endParaRPr lang="es-ES"/>
        </a:p>
      </dgm:t>
    </dgm:pt>
    <dgm:pt modelId="{2EE1DDAE-268C-4137-87F1-F6FB338BF047}">
      <dgm:prSet phldrT="[Texto]"/>
      <dgm:spPr/>
      <dgm:t>
        <a:bodyPr/>
        <a:lstStyle/>
        <a:p>
          <a:r>
            <a:rPr lang="es-ES"/>
            <a:t>Mantenimiento</a:t>
          </a:r>
        </a:p>
      </dgm:t>
    </dgm:pt>
    <dgm:pt modelId="{EC31CDCD-F2DC-4808-8843-8EE8051693EF}" type="parTrans" cxnId="{DB05D6FB-3AAC-4E2F-8F3D-4B4DEF940130}">
      <dgm:prSet/>
      <dgm:spPr/>
      <dgm:t>
        <a:bodyPr/>
        <a:lstStyle/>
        <a:p>
          <a:endParaRPr lang="es-ES"/>
        </a:p>
      </dgm:t>
    </dgm:pt>
    <dgm:pt modelId="{E55F853F-1E91-48A5-AFEF-5D9DF49BD7BE}" type="sibTrans" cxnId="{DB05D6FB-3AAC-4E2F-8F3D-4B4DEF940130}">
      <dgm:prSet/>
      <dgm:spPr/>
      <dgm:t>
        <a:bodyPr/>
        <a:lstStyle/>
        <a:p>
          <a:endParaRPr lang="es-ES"/>
        </a:p>
      </dgm:t>
    </dgm:pt>
    <dgm:pt modelId="{56C63DA8-A385-41D4-8597-4FB872AAD232}">
      <dgm:prSet phldrT="[Texto]"/>
      <dgm:spPr/>
      <dgm:t>
        <a:bodyPr/>
        <a:lstStyle/>
        <a:p>
          <a:r>
            <a:rPr lang="es-ES"/>
            <a:t>Manual de usuario</a:t>
          </a:r>
        </a:p>
      </dgm:t>
    </dgm:pt>
    <dgm:pt modelId="{2E3C1F79-3856-4F7B-9B15-5E1D0C77BB7D}" type="parTrans" cxnId="{9D0DC2A0-8B10-4AD4-AF37-0CBED85F66FA}">
      <dgm:prSet/>
      <dgm:spPr/>
      <dgm:t>
        <a:bodyPr/>
        <a:lstStyle/>
        <a:p>
          <a:endParaRPr lang="es-ES"/>
        </a:p>
      </dgm:t>
    </dgm:pt>
    <dgm:pt modelId="{A3E890E3-935B-44E3-A6EB-C174313C792C}" type="sibTrans" cxnId="{9D0DC2A0-8B10-4AD4-AF37-0CBED85F66FA}">
      <dgm:prSet/>
      <dgm:spPr/>
      <dgm:t>
        <a:bodyPr/>
        <a:lstStyle/>
        <a:p>
          <a:endParaRPr lang="es-ES"/>
        </a:p>
      </dgm:t>
    </dgm:pt>
    <dgm:pt modelId="{B4BF05C7-2C84-4D11-823F-2524CBBADEB2}">
      <dgm:prSet phldrT="[Texto]"/>
      <dgm:spPr/>
      <dgm:t>
        <a:bodyPr/>
        <a:lstStyle/>
        <a:p>
          <a:r>
            <a:rPr lang="es-ES"/>
            <a:t>Manual técnico</a:t>
          </a:r>
        </a:p>
      </dgm:t>
    </dgm:pt>
    <dgm:pt modelId="{F4C6F2FE-C5FD-4C46-A075-E5E59D20CEF9}" type="parTrans" cxnId="{CF845345-D321-4310-8866-CCFC9BD923AD}">
      <dgm:prSet/>
      <dgm:spPr/>
      <dgm:t>
        <a:bodyPr/>
        <a:lstStyle/>
        <a:p>
          <a:endParaRPr lang="es-ES"/>
        </a:p>
      </dgm:t>
    </dgm:pt>
    <dgm:pt modelId="{743B7C1E-008F-40B5-8A9A-0AF163B44209}" type="sibTrans" cxnId="{CF845345-D321-4310-8866-CCFC9BD923AD}">
      <dgm:prSet/>
      <dgm:spPr/>
      <dgm:t>
        <a:bodyPr/>
        <a:lstStyle/>
        <a:p>
          <a:endParaRPr lang="es-ES"/>
        </a:p>
      </dgm:t>
    </dgm:pt>
    <dgm:pt modelId="{BFCCA73E-63FB-424B-8214-11D92BA1C695}">
      <dgm:prSet phldrT="[Texto]"/>
      <dgm:spPr/>
      <dgm:t>
        <a:bodyPr/>
        <a:lstStyle/>
        <a:p>
          <a:r>
            <a:rPr lang="es-ES"/>
            <a:t>Manual de instalación</a:t>
          </a:r>
        </a:p>
      </dgm:t>
    </dgm:pt>
    <dgm:pt modelId="{17D0CFA1-7632-4EF5-B5D6-7FB23085BF06}" type="parTrans" cxnId="{415FAFA1-D68B-4E2D-85EF-9D851DB1523E}">
      <dgm:prSet/>
      <dgm:spPr/>
      <dgm:t>
        <a:bodyPr/>
        <a:lstStyle/>
        <a:p>
          <a:endParaRPr lang="es-ES"/>
        </a:p>
      </dgm:t>
    </dgm:pt>
    <dgm:pt modelId="{A1BC6C79-A659-4621-AC04-E717D6362D2A}" type="sibTrans" cxnId="{415FAFA1-D68B-4E2D-85EF-9D851DB1523E}">
      <dgm:prSet/>
      <dgm:spPr/>
      <dgm:t>
        <a:bodyPr/>
        <a:lstStyle/>
        <a:p>
          <a:endParaRPr lang="es-ES"/>
        </a:p>
      </dgm:t>
    </dgm:pt>
    <dgm:pt modelId="{AB652B62-EFF0-4172-BB0B-AC55415FE75D}" type="pres">
      <dgm:prSet presAssocID="{AD5D4DC7-679B-4138-A23D-144C8F20075C}" presName="Name0" presStyleCnt="0">
        <dgm:presLayoutVars>
          <dgm:dir/>
          <dgm:resizeHandles/>
        </dgm:presLayoutVars>
      </dgm:prSet>
      <dgm:spPr/>
    </dgm:pt>
    <dgm:pt modelId="{E6EE71B2-CD9D-41D3-9EBE-2683383D1C32}" type="pres">
      <dgm:prSet presAssocID="{9858C7C3-7447-4A2C-B583-8E501F0FF3B8}" presName="compNode" presStyleCnt="0"/>
      <dgm:spPr/>
    </dgm:pt>
    <dgm:pt modelId="{B4DF3D1F-54AF-49CA-BAF3-55917302C0D4}" type="pres">
      <dgm:prSet presAssocID="{9858C7C3-7447-4A2C-B583-8E501F0FF3B8}" presName="dummyConnPt" presStyleCnt="0"/>
      <dgm:spPr/>
    </dgm:pt>
    <dgm:pt modelId="{A41B53F8-9A2E-4F2D-B912-F297CEE0354A}" type="pres">
      <dgm:prSet presAssocID="{9858C7C3-7447-4A2C-B583-8E501F0FF3B8}" presName="node" presStyleLbl="node1" presStyleIdx="0" presStyleCnt="7">
        <dgm:presLayoutVars>
          <dgm:bulletEnabled val="1"/>
        </dgm:presLayoutVars>
      </dgm:prSet>
      <dgm:spPr/>
    </dgm:pt>
    <dgm:pt modelId="{B1AA2389-9E54-4BF8-AAA8-EDE89996F183}" type="pres">
      <dgm:prSet presAssocID="{7514B1BF-702E-4FDF-9F92-6D3B6334E3F5}" presName="sibTrans" presStyleLbl="bgSibTrans2D1" presStyleIdx="0" presStyleCnt="6"/>
      <dgm:spPr/>
    </dgm:pt>
    <dgm:pt modelId="{4EF4E98C-A72D-4C09-BBAB-7C85FC57BADD}" type="pres">
      <dgm:prSet presAssocID="{36DC75DF-F127-4F59-9746-AE79CB412976}" presName="compNode" presStyleCnt="0"/>
      <dgm:spPr/>
    </dgm:pt>
    <dgm:pt modelId="{674B41B6-AFD3-4455-B72E-1299E61ECFC6}" type="pres">
      <dgm:prSet presAssocID="{36DC75DF-F127-4F59-9746-AE79CB412976}" presName="dummyConnPt" presStyleCnt="0"/>
      <dgm:spPr/>
    </dgm:pt>
    <dgm:pt modelId="{2CC7E608-23F2-490B-AD4B-8D41E1F9F476}" type="pres">
      <dgm:prSet presAssocID="{36DC75DF-F127-4F59-9746-AE79CB412976}" presName="node" presStyleLbl="node1" presStyleIdx="1" presStyleCnt="7">
        <dgm:presLayoutVars>
          <dgm:bulletEnabled val="1"/>
        </dgm:presLayoutVars>
      </dgm:prSet>
      <dgm:spPr/>
    </dgm:pt>
    <dgm:pt modelId="{557B5B85-08DD-4B7C-B9CD-199580BF153B}" type="pres">
      <dgm:prSet presAssocID="{1BE30DBA-4F87-4FDE-A3BE-44ECC3DDCC09}" presName="sibTrans" presStyleLbl="bgSibTrans2D1" presStyleIdx="1" presStyleCnt="6"/>
      <dgm:spPr/>
    </dgm:pt>
    <dgm:pt modelId="{5F49A015-1412-459E-A5BF-5146CBDB7848}" type="pres">
      <dgm:prSet presAssocID="{C542CE9E-19DC-4C5C-BF84-540289B5D9D2}" presName="compNode" presStyleCnt="0"/>
      <dgm:spPr/>
    </dgm:pt>
    <dgm:pt modelId="{9DB64FA7-7ED5-44A2-882B-16244A5DACAD}" type="pres">
      <dgm:prSet presAssocID="{C542CE9E-19DC-4C5C-BF84-540289B5D9D2}" presName="dummyConnPt" presStyleCnt="0"/>
      <dgm:spPr/>
    </dgm:pt>
    <dgm:pt modelId="{A98F1D68-7211-408B-B8F7-3F67123E7D26}" type="pres">
      <dgm:prSet presAssocID="{C542CE9E-19DC-4C5C-BF84-540289B5D9D2}" presName="node" presStyleLbl="node1" presStyleIdx="2" presStyleCnt="7">
        <dgm:presLayoutVars>
          <dgm:bulletEnabled val="1"/>
        </dgm:presLayoutVars>
      </dgm:prSet>
      <dgm:spPr/>
    </dgm:pt>
    <dgm:pt modelId="{FDCB2162-1FE9-4DE9-B1BC-09DBD2A760B3}" type="pres">
      <dgm:prSet presAssocID="{69A1A003-C97E-4C96-9D48-418E5E5D78D2}" presName="sibTrans" presStyleLbl="bgSibTrans2D1" presStyleIdx="2" presStyleCnt="6"/>
      <dgm:spPr/>
    </dgm:pt>
    <dgm:pt modelId="{2B91FB0A-8CB0-4DF4-809C-07C01BCAE094}" type="pres">
      <dgm:prSet presAssocID="{58F27E38-AED7-4B6A-9731-DA00A7991575}" presName="compNode" presStyleCnt="0"/>
      <dgm:spPr/>
    </dgm:pt>
    <dgm:pt modelId="{3159ED1C-21C5-4ABA-AD94-4AB8B8D17622}" type="pres">
      <dgm:prSet presAssocID="{58F27E38-AED7-4B6A-9731-DA00A7991575}" presName="dummyConnPt" presStyleCnt="0"/>
      <dgm:spPr/>
    </dgm:pt>
    <dgm:pt modelId="{B9891DCB-6EBE-404F-B033-19C634ECB23D}" type="pres">
      <dgm:prSet presAssocID="{58F27E38-AED7-4B6A-9731-DA00A7991575}" presName="node" presStyleLbl="node1" presStyleIdx="3" presStyleCnt="7">
        <dgm:presLayoutVars>
          <dgm:bulletEnabled val="1"/>
        </dgm:presLayoutVars>
      </dgm:prSet>
      <dgm:spPr/>
    </dgm:pt>
    <dgm:pt modelId="{A71E5F2F-6C4F-46D1-96F7-C1C1F1495D8E}" type="pres">
      <dgm:prSet presAssocID="{617179C9-1C46-4DF4-AD01-4B5ADBDDA707}" presName="sibTrans" presStyleLbl="bgSibTrans2D1" presStyleIdx="3" presStyleCnt="6"/>
      <dgm:spPr/>
    </dgm:pt>
    <dgm:pt modelId="{15008C09-9685-49B7-8007-CEDF20D22F61}" type="pres">
      <dgm:prSet presAssocID="{F8D0C19C-6E31-40F0-8402-64BF0B642FC5}" presName="compNode" presStyleCnt="0"/>
      <dgm:spPr/>
    </dgm:pt>
    <dgm:pt modelId="{2A00BF0B-CF55-4F9C-B1C1-638E9D9BBB23}" type="pres">
      <dgm:prSet presAssocID="{F8D0C19C-6E31-40F0-8402-64BF0B642FC5}" presName="dummyConnPt" presStyleCnt="0"/>
      <dgm:spPr/>
    </dgm:pt>
    <dgm:pt modelId="{AD84218F-69D1-42CE-A7B0-E77210865ACF}" type="pres">
      <dgm:prSet presAssocID="{F8D0C19C-6E31-40F0-8402-64BF0B642FC5}" presName="node" presStyleLbl="node1" presStyleIdx="4" presStyleCnt="7">
        <dgm:presLayoutVars>
          <dgm:bulletEnabled val="1"/>
        </dgm:presLayoutVars>
      </dgm:prSet>
      <dgm:spPr/>
    </dgm:pt>
    <dgm:pt modelId="{3548DF7B-0670-4AFF-A0B7-6AB2423A7A1C}" type="pres">
      <dgm:prSet presAssocID="{D21FCDF9-E635-4B16-A5AF-2E6FC04F45B8}" presName="sibTrans" presStyleLbl="bgSibTrans2D1" presStyleIdx="4" presStyleCnt="6"/>
      <dgm:spPr/>
    </dgm:pt>
    <dgm:pt modelId="{08FEE016-80B3-43F1-B86B-013BD88DCADA}" type="pres">
      <dgm:prSet presAssocID="{E7CEF604-A598-4A0F-929C-B1432AB5A03B}" presName="compNode" presStyleCnt="0"/>
      <dgm:spPr/>
    </dgm:pt>
    <dgm:pt modelId="{DBD43314-9E65-4314-8A6D-BB2DCBBE3740}" type="pres">
      <dgm:prSet presAssocID="{E7CEF604-A598-4A0F-929C-B1432AB5A03B}" presName="dummyConnPt" presStyleCnt="0"/>
      <dgm:spPr/>
    </dgm:pt>
    <dgm:pt modelId="{850E45CF-949A-436F-A9C0-839678AD2EC3}" type="pres">
      <dgm:prSet presAssocID="{E7CEF604-A598-4A0F-929C-B1432AB5A03B}" presName="node" presStyleLbl="node1" presStyleIdx="5" presStyleCnt="7">
        <dgm:presLayoutVars>
          <dgm:bulletEnabled val="1"/>
        </dgm:presLayoutVars>
      </dgm:prSet>
      <dgm:spPr/>
    </dgm:pt>
    <dgm:pt modelId="{8B86322E-BB4B-44B1-BF52-30FC9E856A5A}" type="pres">
      <dgm:prSet presAssocID="{EB8EBACE-7AD2-4F5B-807F-BF9258365BAC}" presName="sibTrans" presStyleLbl="bgSibTrans2D1" presStyleIdx="5" presStyleCnt="6"/>
      <dgm:spPr/>
    </dgm:pt>
    <dgm:pt modelId="{57290A1E-395A-49DF-A26F-321B187FE6FC}" type="pres">
      <dgm:prSet presAssocID="{2EE1DDAE-268C-4137-87F1-F6FB338BF047}" presName="compNode" presStyleCnt="0"/>
      <dgm:spPr/>
    </dgm:pt>
    <dgm:pt modelId="{D80EAF02-0EA9-4150-847C-F26BC3565850}" type="pres">
      <dgm:prSet presAssocID="{2EE1DDAE-268C-4137-87F1-F6FB338BF047}" presName="dummyConnPt" presStyleCnt="0"/>
      <dgm:spPr/>
    </dgm:pt>
    <dgm:pt modelId="{1926011F-C08B-40C2-A2EC-3FDF8D7A413B}" type="pres">
      <dgm:prSet presAssocID="{2EE1DDAE-268C-4137-87F1-F6FB338BF047}" presName="node" presStyleLbl="node1" presStyleIdx="6" presStyleCnt="7">
        <dgm:presLayoutVars>
          <dgm:bulletEnabled val="1"/>
        </dgm:presLayoutVars>
      </dgm:prSet>
      <dgm:spPr/>
    </dgm:pt>
  </dgm:ptLst>
  <dgm:cxnLst>
    <dgm:cxn modelId="{B1420406-B06E-4ACA-B9E1-0CE677D16513}" type="presOf" srcId="{1BE30DBA-4F87-4FDE-A3BE-44ECC3DDCC09}" destId="{557B5B85-08DD-4B7C-B9CD-199580BF153B}" srcOrd="0" destOrd="0" presId="urn:microsoft.com/office/officeart/2005/8/layout/bProcess4"/>
    <dgm:cxn modelId="{2F13F010-6F15-4B7A-B7F3-AF9E6E6AC56E}" srcId="{AD5D4DC7-679B-4138-A23D-144C8F20075C}" destId="{58F27E38-AED7-4B6A-9731-DA00A7991575}" srcOrd="3" destOrd="0" parTransId="{CBDD26F8-3253-4B35-BC63-76D623E2D4D6}" sibTransId="{617179C9-1C46-4DF4-AD01-4B5ADBDDA707}"/>
    <dgm:cxn modelId="{05619525-27C0-4612-9B11-3EDFD8C3B4E0}" srcId="{AD5D4DC7-679B-4138-A23D-144C8F20075C}" destId="{9858C7C3-7447-4A2C-B583-8E501F0FF3B8}" srcOrd="0" destOrd="0" parTransId="{190971CC-1F3A-4FB7-99B0-D3E61DFE6506}" sibTransId="{7514B1BF-702E-4FDF-9F92-6D3B6334E3F5}"/>
    <dgm:cxn modelId="{00C37C29-15EC-4E1E-91AA-108665C56DC1}" type="presOf" srcId="{AD5D4DC7-679B-4138-A23D-144C8F20075C}" destId="{AB652B62-EFF0-4172-BB0B-AC55415FE75D}" srcOrd="0" destOrd="0" presId="urn:microsoft.com/office/officeart/2005/8/layout/bProcess4"/>
    <dgm:cxn modelId="{9419AE29-2E49-4486-8A05-32B20E8C2FB5}" type="presOf" srcId="{69A1A003-C97E-4C96-9D48-418E5E5D78D2}" destId="{FDCB2162-1FE9-4DE9-B1BC-09DBD2A760B3}" srcOrd="0" destOrd="0" presId="urn:microsoft.com/office/officeart/2005/8/layout/bProcess4"/>
    <dgm:cxn modelId="{EC0E1664-3BA2-478C-B003-BF5A0845BFA5}" type="presOf" srcId="{E7CEF604-A598-4A0F-929C-B1432AB5A03B}" destId="{850E45CF-949A-436F-A9C0-839678AD2EC3}" srcOrd="0" destOrd="0" presId="urn:microsoft.com/office/officeart/2005/8/layout/bProcess4"/>
    <dgm:cxn modelId="{CF845345-D321-4310-8866-CCFC9BD923AD}" srcId="{2EE1DDAE-268C-4137-87F1-F6FB338BF047}" destId="{B4BF05C7-2C84-4D11-823F-2524CBBADEB2}" srcOrd="1" destOrd="0" parTransId="{F4C6F2FE-C5FD-4C46-A075-E5E59D20CEF9}" sibTransId="{743B7C1E-008F-40B5-8A9A-0AF163B44209}"/>
    <dgm:cxn modelId="{CA6A1969-3505-4B67-B246-A741D76749F7}" type="presOf" srcId="{C542CE9E-19DC-4C5C-BF84-540289B5D9D2}" destId="{A98F1D68-7211-408B-B8F7-3F67123E7D26}" srcOrd="0" destOrd="0" presId="urn:microsoft.com/office/officeart/2005/8/layout/bProcess4"/>
    <dgm:cxn modelId="{861DEC49-BDBA-437A-BB46-DDF079C28B46}" type="presOf" srcId="{B4BF05C7-2C84-4D11-823F-2524CBBADEB2}" destId="{1926011F-C08B-40C2-A2EC-3FDF8D7A413B}" srcOrd="0" destOrd="2" presId="urn:microsoft.com/office/officeart/2005/8/layout/bProcess4"/>
    <dgm:cxn modelId="{C27FFD6F-CEE3-46FB-91AD-0E2841F19F5F}" type="presOf" srcId="{F8D0C19C-6E31-40F0-8402-64BF0B642FC5}" destId="{AD84218F-69D1-42CE-A7B0-E77210865ACF}" srcOrd="0" destOrd="0" presId="urn:microsoft.com/office/officeart/2005/8/layout/bProcess4"/>
    <dgm:cxn modelId="{B793C871-C838-4706-84E3-FAF033B5C524}" type="presOf" srcId="{7514B1BF-702E-4FDF-9F92-6D3B6334E3F5}" destId="{B1AA2389-9E54-4BF8-AAA8-EDE89996F183}" srcOrd="0" destOrd="0" presId="urn:microsoft.com/office/officeart/2005/8/layout/bProcess4"/>
    <dgm:cxn modelId="{81CA6B55-AA3D-4F42-9C68-06D2B67B2E29}" type="presOf" srcId="{36DC75DF-F127-4F59-9746-AE79CB412976}" destId="{2CC7E608-23F2-490B-AD4B-8D41E1F9F476}" srcOrd="0" destOrd="0" presId="urn:microsoft.com/office/officeart/2005/8/layout/bProcess4"/>
    <dgm:cxn modelId="{C9E50D58-1987-4768-857D-BD4A177C4844}" type="presOf" srcId="{BFCCA73E-63FB-424B-8214-11D92BA1C695}" destId="{1926011F-C08B-40C2-A2EC-3FDF8D7A413B}" srcOrd="0" destOrd="3" presId="urn:microsoft.com/office/officeart/2005/8/layout/bProcess4"/>
    <dgm:cxn modelId="{275CF682-A751-44D5-9FEF-966433EA7AF2}" type="presOf" srcId="{D21FCDF9-E635-4B16-A5AF-2E6FC04F45B8}" destId="{3548DF7B-0670-4AFF-A0B7-6AB2423A7A1C}" srcOrd="0" destOrd="0" presId="urn:microsoft.com/office/officeart/2005/8/layout/bProcess4"/>
    <dgm:cxn modelId="{80381D86-BA7C-49C1-8D92-3936360294C8}" srcId="{AD5D4DC7-679B-4138-A23D-144C8F20075C}" destId="{F8D0C19C-6E31-40F0-8402-64BF0B642FC5}" srcOrd="4" destOrd="0" parTransId="{462C24CB-F0B9-4064-9AB0-66175EEC2366}" sibTransId="{D21FCDF9-E635-4B16-A5AF-2E6FC04F45B8}"/>
    <dgm:cxn modelId="{AEF21F8A-0452-45FE-B9C3-EE1E3F7DE7F7}" type="presOf" srcId="{2EE1DDAE-268C-4137-87F1-F6FB338BF047}" destId="{1926011F-C08B-40C2-A2EC-3FDF8D7A413B}" srcOrd="0" destOrd="0" presId="urn:microsoft.com/office/officeart/2005/8/layout/bProcess4"/>
    <dgm:cxn modelId="{51895A91-9751-41DB-B276-57910D5F3592}" srcId="{AD5D4DC7-679B-4138-A23D-144C8F20075C}" destId="{C542CE9E-19DC-4C5C-BF84-540289B5D9D2}" srcOrd="2" destOrd="0" parTransId="{E94D282D-49BC-4E86-BD78-39CBB131F62F}" sibTransId="{69A1A003-C97E-4C96-9D48-418E5E5D78D2}"/>
    <dgm:cxn modelId="{0A987F92-F5F4-4A02-A349-8405FA822693}" type="presOf" srcId="{58F27E38-AED7-4B6A-9731-DA00A7991575}" destId="{B9891DCB-6EBE-404F-B033-19C634ECB23D}" srcOrd="0" destOrd="0" presId="urn:microsoft.com/office/officeart/2005/8/layout/bProcess4"/>
    <dgm:cxn modelId="{9D0DC2A0-8B10-4AD4-AF37-0CBED85F66FA}" srcId="{2EE1DDAE-268C-4137-87F1-F6FB338BF047}" destId="{56C63DA8-A385-41D4-8597-4FB872AAD232}" srcOrd="0" destOrd="0" parTransId="{2E3C1F79-3856-4F7B-9B15-5E1D0C77BB7D}" sibTransId="{A3E890E3-935B-44E3-A6EB-C174313C792C}"/>
    <dgm:cxn modelId="{415FAFA1-D68B-4E2D-85EF-9D851DB1523E}" srcId="{2EE1DDAE-268C-4137-87F1-F6FB338BF047}" destId="{BFCCA73E-63FB-424B-8214-11D92BA1C695}" srcOrd="2" destOrd="0" parTransId="{17D0CFA1-7632-4EF5-B5D6-7FB23085BF06}" sibTransId="{A1BC6C79-A659-4621-AC04-E717D6362D2A}"/>
    <dgm:cxn modelId="{23D7E2AF-4B79-452C-8983-1EB9668FFD86}" type="presOf" srcId="{9858C7C3-7447-4A2C-B583-8E501F0FF3B8}" destId="{A41B53F8-9A2E-4F2D-B912-F297CEE0354A}" srcOrd="0" destOrd="0" presId="urn:microsoft.com/office/officeart/2005/8/layout/bProcess4"/>
    <dgm:cxn modelId="{358F34BC-94B9-469E-B729-DFCAFAAD1934}" type="presOf" srcId="{617179C9-1C46-4DF4-AD01-4B5ADBDDA707}" destId="{A71E5F2F-6C4F-46D1-96F7-C1C1F1495D8E}" srcOrd="0" destOrd="0" presId="urn:microsoft.com/office/officeart/2005/8/layout/bProcess4"/>
    <dgm:cxn modelId="{2848B1D1-B179-4D52-829F-7D577DA1BFDD}" type="presOf" srcId="{56C63DA8-A385-41D4-8597-4FB872AAD232}" destId="{1926011F-C08B-40C2-A2EC-3FDF8D7A413B}" srcOrd="0" destOrd="1" presId="urn:microsoft.com/office/officeart/2005/8/layout/bProcess4"/>
    <dgm:cxn modelId="{C0A138DC-AD0D-49EA-82E7-1D4023A77FDF}" type="presOf" srcId="{EB8EBACE-7AD2-4F5B-807F-BF9258365BAC}" destId="{8B86322E-BB4B-44B1-BF52-30FC9E856A5A}" srcOrd="0" destOrd="0" presId="urn:microsoft.com/office/officeart/2005/8/layout/bProcess4"/>
    <dgm:cxn modelId="{12CF17E2-AE9F-489A-B782-F314BE73D9B6}" srcId="{AD5D4DC7-679B-4138-A23D-144C8F20075C}" destId="{36DC75DF-F127-4F59-9746-AE79CB412976}" srcOrd="1" destOrd="0" parTransId="{EF8D38AC-A576-4AA1-A0BF-B363E7D98E14}" sibTransId="{1BE30DBA-4F87-4FDE-A3BE-44ECC3DDCC09}"/>
    <dgm:cxn modelId="{8747A3EE-E258-4CBE-99D0-2D7F34D94C41}" srcId="{AD5D4DC7-679B-4138-A23D-144C8F20075C}" destId="{E7CEF604-A598-4A0F-929C-B1432AB5A03B}" srcOrd="5" destOrd="0" parTransId="{3F949458-0626-4A2C-B0BB-150AC9F2CF20}" sibTransId="{EB8EBACE-7AD2-4F5B-807F-BF9258365BAC}"/>
    <dgm:cxn modelId="{DB05D6FB-3AAC-4E2F-8F3D-4B4DEF940130}" srcId="{AD5D4DC7-679B-4138-A23D-144C8F20075C}" destId="{2EE1DDAE-268C-4137-87F1-F6FB338BF047}" srcOrd="6" destOrd="0" parTransId="{EC31CDCD-F2DC-4808-8843-8EE8051693EF}" sibTransId="{E55F853F-1E91-48A5-AFEF-5D9DF49BD7BE}"/>
    <dgm:cxn modelId="{EA121214-CCA7-4A27-83C1-DEEBF6BC25CC}" type="presParOf" srcId="{AB652B62-EFF0-4172-BB0B-AC55415FE75D}" destId="{E6EE71B2-CD9D-41D3-9EBE-2683383D1C32}" srcOrd="0" destOrd="0" presId="urn:microsoft.com/office/officeart/2005/8/layout/bProcess4"/>
    <dgm:cxn modelId="{BCD8112C-EC81-4BB0-AC5E-898F0CA73658}" type="presParOf" srcId="{E6EE71B2-CD9D-41D3-9EBE-2683383D1C32}" destId="{B4DF3D1F-54AF-49CA-BAF3-55917302C0D4}" srcOrd="0" destOrd="0" presId="urn:microsoft.com/office/officeart/2005/8/layout/bProcess4"/>
    <dgm:cxn modelId="{924C922D-3B2A-4AB2-A43F-7CB7CE43234C}" type="presParOf" srcId="{E6EE71B2-CD9D-41D3-9EBE-2683383D1C32}" destId="{A41B53F8-9A2E-4F2D-B912-F297CEE0354A}" srcOrd="1" destOrd="0" presId="urn:microsoft.com/office/officeart/2005/8/layout/bProcess4"/>
    <dgm:cxn modelId="{96E2977E-C4C3-485F-994D-9186F595BA6F}" type="presParOf" srcId="{AB652B62-EFF0-4172-BB0B-AC55415FE75D}" destId="{B1AA2389-9E54-4BF8-AAA8-EDE89996F183}" srcOrd="1" destOrd="0" presId="urn:microsoft.com/office/officeart/2005/8/layout/bProcess4"/>
    <dgm:cxn modelId="{091F187B-C3B9-4BE9-8F88-66C3B5F94C57}" type="presParOf" srcId="{AB652B62-EFF0-4172-BB0B-AC55415FE75D}" destId="{4EF4E98C-A72D-4C09-BBAB-7C85FC57BADD}" srcOrd="2" destOrd="0" presId="urn:microsoft.com/office/officeart/2005/8/layout/bProcess4"/>
    <dgm:cxn modelId="{1E302BC2-F9B8-4E70-B997-E5668913342D}" type="presParOf" srcId="{4EF4E98C-A72D-4C09-BBAB-7C85FC57BADD}" destId="{674B41B6-AFD3-4455-B72E-1299E61ECFC6}" srcOrd="0" destOrd="0" presId="urn:microsoft.com/office/officeart/2005/8/layout/bProcess4"/>
    <dgm:cxn modelId="{AA1B4BAE-89AD-4A3F-BD33-E59F1EFD1B34}" type="presParOf" srcId="{4EF4E98C-A72D-4C09-BBAB-7C85FC57BADD}" destId="{2CC7E608-23F2-490B-AD4B-8D41E1F9F476}" srcOrd="1" destOrd="0" presId="urn:microsoft.com/office/officeart/2005/8/layout/bProcess4"/>
    <dgm:cxn modelId="{561DC655-977A-42A1-9E44-146FC300D1BC}" type="presParOf" srcId="{AB652B62-EFF0-4172-BB0B-AC55415FE75D}" destId="{557B5B85-08DD-4B7C-B9CD-199580BF153B}" srcOrd="3" destOrd="0" presId="urn:microsoft.com/office/officeart/2005/8/layout/bProcess4"/>
    <dgm:cxn modelId="{BABA20CA-BC98-48DE-8E22-75FDE5D65D2F}" type="presParOf" srcId="{AB652B62-EFF0-4172-BB0B-AC55415FE75D}" destId="{5F49A015-1412-459E-A5BF-5146CBDB7848}" srcOrd="4" destOrd="0" presId="urn:microsoft.com/office/officeart/2005/8/layout/bProcess4"/>
    <dgm:cxn modelId="{FA63F613-E07B-4CF4-81A5-D9A3A4580110}" type="presParOf" srcId="{5F49A015-1412-459E-A5BF-5146CBDB7848}" destId="{9DB64FA7-7ED5-44A2-882B-16244A5DACAD}" srcOrd="0" destOrd="0" presId="urn:microsoft.com/office/officeart/2005/8/layout/bProcess4"/>
    <dgm:cxn modelId="{291C3EB9-E117-4C87-920B-0A1DAC1A33B3}" type="presParOf" srcId="{5F49A015-1412-459E-A5BF-5146CBDB7848}" destId="{A98F1D68-7211-408B-B8F7-3F67123E7D26}" srcOrd="1" destOrd="0" presId="urn:microsoft.com/office/officeart/2005/8/layout/bProcess4"/>
    <dgm:cxn modelId="{A50023D7-6CE8-4628-9444-D37ED4FA740F}" type="presParOf" srcId="{AB652B62-EFF0-4172-BB0B-AC55415FE75D}" destId="{FDCB2162-1FE9-4DE9-B1BC-09DBD2A760B3}" srcOrd="5" destOrd="0" presId="urn:microsoft.com/office/officeart/2005/8/layout/bProcess4"/>
    <dgm:cxn modelId="{8F36F9F6-1EAD-49C3-97DC-636C2B3A1F24}" type="presParOf" srcId="{AB652B62-EFF0-4172-BB0B-AC55415FE75D}" destId="{2B91FB0A-8CB0-4DF4-809C-07C01BCAE094}" srcOrd="6" destOrd="0" presId="urn:microsoft.com/office/officeart/2005/8/layout/bProcess4"/>
    <dgm:cxn modelId="{788A6D90-5F29-4B51-8D48-F4B3FBBBAA41}" type="presParOf" srcId="{2B91FB0A-8CB0-4DF4-809C-07C01BCAE094}" destId="{3159ED1C-21C5-4ABA-AD94-4AB8B8D17622}" srcOrd="0" destOrd="0" presId="urn:microsoft.com/office/officeart/2005/8/layout/bProcess4"/>
    <dgm:cxn modelId="{CDECAD6F-DC59-46BD-9270-61042BEF1733}" type="presParOf" srcId="{2B91FB0A-8CB0-4DF4-809C-07C01BCAE094}" destId="{B9891DCB-6EBE-404F-B033-19C634ECB23D}" srcOrd="1" destOrd="0" presId="urn:microsoft.com/office/officeart/2005/8/layout/bProcess4"/>
    <dgm:cxn modelId="{59F4B88A-5E9E-4375-BBF4-D6EFC729AC7D}" type="presParOf" srcId="{AB652B62-EFF0-4172-BB0B-AC55415FE75D}" destId="{A71E5F2F-6C4F-46D1-96F7-C1C1F1495D8E}" srcOrd="7" destOrd="0" presId="urn:microsoft.com/office/officeart/2005/8/layout/bProcess4"/>
    <dgm:cxn modelId="{FF994FE1-C0BD-46AE-A594-A2C4C8C2DE61}" type="presParOf" srcId="{AB652B62-EFF0-4172-BB0B-AC55415FE75D}" destId="{15008C09-9685-49B7-8007-CEDF20D22F61}" srcOrd="8" destOrd="0" presId="urn:microsoft.com/office/officeart/2005/8/layout/bProcess4"/>
    <dgm:cxn modelId="{87D9B682-D76B-4C16-87C1-DB96AB60EF8F}" type="presParOf" srcId="{15008C09-9685-49B7-8007-CEDF20D22F61}" destId="{2A00BF0B-CF55-4F9C-B1C1-638E9D9BBB23}" srcOrd="0" destOrd="0" presId="urn:microsoft.com/office/officeart/2005/8/layout/bProcess4"/>
    <dgm:cxn modelId="{8469DD08-1AB7-4B03-91F8-CDBC6F39B930}" type="presParOf" srcId="{15008C09-9685-49B7-8007-CEDF20D22F61}" destId="{AD84218F-69D1-42CE-A7B0-E77210865ACF}" srcOrd="1" destOrd="0" presId="urn:microsoft.com/office/officeart/2005/8/layout/bProcess4"/>
    <dgm:cxn modelId="{7C8C49BE-9D6A-444A-9D7A-1231BB2677B7}" type="presParOf" srcId="{AB652B62-EFF0-4172-BB0B-AC55415FE75D}" destId="{3548DF7B-0670-4AFF-A0B7-6AB2423A7A1C}" srcOrd="9" destOrd="0" presId="urn:microsoft.com/office/officeart/2005/8/layout/bProcess4"/>
    <dgm:cxn modelId="{30E2000B-8F84-4BCD-87B2-154F5FF21C00}" type="presParOf" srcId="{AB652B62-EFF0-4172-BB0B-AC55415FE75D}" destId="{08FEE016-80B3-43F1-B86B-013BD88DCADA}" srcOrd="10" destOrd="0" presId="urn:microsoft.com/office/officeart/2005/8/layout/bProcess4"/>
    <dgm:cxn modelId="{D2F7E7C1-8E81-4C07-A78B-9632DC9A6A6E}" type="presParOf" srcId="{08FEE016-80B3-43F1-B86B-013BD88DCADA}" destId="{DBD43314-9E65-4314-8A6D-BB2DCBBE3740}" srcOrd="0" destOrd="0" presId="urn:microsoft.com/office/officeart/2005/8/layout/bProcess4"/>
    <dgm:cxn modelId="{02990E8E-E635-496E-82BE-6B704EC4B8A4}" type="presParOf" srcId="{08FEE016-80B3-43F1-B86B-013BD88DCADA}" destId="{850E45CF-949A-436F-A9C0-839678AD2EC3}" srcOrd="1" destOrd="0" presId="urn:microsoft.com/office/officeart/2005/8/layout/bProcess4"/>
    <dgm:cxn modelId="{BAADCAA3-E195-434E-9DF7-394EC5252D03}" type="presParOf" srcId="{AB652B62-EFF0-4172-BB0B-AC55415FE75D}" destId="{8B86322E-BB4B-44B1-BF52-30FC9E856A5A}" srcOrd="11" destOrd="0" presId="urn:microsoft.com/office/officeart/2005/8/layout/bProcess4"/>
    <dgm:cxn modelId="{E47C5CFE-06F1-4F96-9F99-03F9F3E21E11}" type="presParOf" srcId="{AB652B62-EFF0-4172-BB0B-AC55415FE75D}" destId="{57290A1E-395A-49DF-A26F-321B187FE6FC}" srcOrd="12" destOrd="0" presId="urn:microsoft.com/office/officeart/2005/8/layout/bProcess4"/>
    <dgm:cxn modelId="{98BB35FB-0FE9-4DF3-A406-0605E37C52EF}" type="presParOf" srcId="{57290A1E-395A-49DF-A26F-321B187FE6FC}" destId="{D80EAF02-0EA9-4150-847C-F26BC3565850}" srcOrd="0" destOrd="0" presId="urn:microsoft.com/office/officeart/2005/8/layout/bProcess4"/>
    <dgm:cxn modelId="{046AF9F0-1B0F-4E0A-BDFD-8E33D7960B13}" type="presParOf" srcId="{57290A1E-395A-49DF-A26F-321B187FE6FC}" destId="{1926011F-C08B-40C2-A2EC-3FDF8D7A413B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B866563-6939-4777-BF75-1644EC2AD8B0}">
      <dsp:nvSpPr>
        <dsp:cNvPr id="0" name=""/>
        <dsp:cNvSpPr/>
      </dsp:nvSpPr>
      <dsp:spPr>
        <a:xfrm>
          <a:off x="735212" y="1595"/>
          <a:ext cx="2215052" cy="13290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Comenta tu código: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ncluye comentarios en tu código que expliquen qué hace cada línea y por qué. Esto facilita la comprensión del código y su mantenimiento.</a:t>
          </a:r>
        </a:p>
      </dsp:txBody>
      <dsp:txXfrm>
        <a:off x="735212" y="1595"/>
        <a:ext cx="2215052" cy="1329031"/>
      </dsp:txXfrm>
    </dsp:sp>
    <dsp:sp modelId="{368D557C-C74D-48CE-BFE9-E7C5A774B229}">
      <dsp:nvSpPr>
        <dsp:cNvPr id="0" name=""/>
        <dsp:cNvSpPr/>
      </dsp:nvSpPr>
      <dsp:spPr>
        <a:xfrm>
          <a:off x="3171770" y="1595"/>
          <a:ext cx="2215052" cy="13290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Usa nombres significativos: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Los nombres de las variables, funciones y clases deben ser significativos y descriptivos. Deben reflejar el propósito y la funcionalidad de la entidad que representan.</a:t>
          </a:r>
        </a:p>
      </dsp:txBody>
      <dsp:txXfrm>
        <a:off x="3171770" y="1595"/>
        <a:ext cx="2215052" cy="1329031"/>
      </dsp:txXfrm>
    </dsp:sp>
    <dsp:sp modelId="{B2C50739-D833-46F6-9C43-A637FAFD4CE5}">
      <dsp:nvSpPr>
        <dsp:cNvPr id="0" name=""/>
        <dsp:cNvSpPr/>
      </dsp:nvSpPr>
      <dsp:spPr>
        <a:xfrm>
          <a:off x="735212" y="1552132"/>
          <a:ext cx="2215052" cy="13290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/>
            <a:t>Utiliza un formato coherente: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Utiliza un formato coherente para la documentación. Esto ayuda a que la documentación sea legible y fácil de seguir. Incluye secciones claras y bien definidas, como la descripción general, la estructura del programa, las funciones y su documentación, los requisitos del sistema, etc.</a:t>
          </a:r>
        </a:p>
      </dsp:txBody>
      <dsp:txXfrm>
        <a:off x="735212" y="1552132"/>
        <a:ext cx="2215052" cy="1329031"/>
      </dsp:txXfrm>
    </dsp:sp>
    <dsp:sp modelId="{53BFD118-91F2-43FD-B126-76DC98391147}">
      <dsp:nvSpPr>
        <dsp:cNvPr id="0" name=""/>
        <dsp:cNvSpPr/>
      </dsp:nvSpPr>
      <dsp:spPr>
        <a:xfrm>
          <a:off x="3171770" y="1552132"/>
          <a:ext cx="2215052" cy="13290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Documenta las funciones: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 Documenta cada función que escribas, incluyendo los parámetros, el valor devuelto y cualquier excepción que pueda lanzarse. Explica qué hace la función y cómo se utiliza.</a:t>
          </a:r>
        </a:p>
      </dsp:txBody>
      <dsp:txXfrm>
        <a:off x="3171770" y="1552132"/>
        <a:ext cx="2215052" cy="1329031"/>
      </dsp:txXfrm>
    </dsp:sp>
    <dsp:sp modelId="{C479873E-C1BE-4EA0-ADD6-85A6F7C800A4}">
      <dsp:nvSpPr>
        <dsp:cNvPr id="0" name=""/>
        <dsp:cNvSpPr/>
      </dsp:nvSpPr>
      <dsp:spPr>
        <a:xfrm>
          <a:off x="735212" y="3102669"/>
          <a:ext cx="2215052" cy="13290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Usa ejemplos: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 Incluye ejemplos que muestren cómo utilizar tu programa en diferentes situaciones. Esto puede ayudar a los usuarios a comprender mejor cómo funciona el programa y cómo utilizarlo de manera efectiva.</a:t>
          </a:r>
        </a:p>
      </dsp:txBody>
      <dsp:txXfrm>
        <a:off x="735212" y="3102669"/>
        <a:ext cx="2215052" cy="1329031"/>
      </dsp:txXfrm>
    </dsp:sp>
    <dsp:sp modelId="{B494ACF5-FD57-4A55-BC13-0F834E35D432}">
      <dsp:nvSpPr>
        <dsp:cNvPr id="0" name=""/>
        <dsp:cNvSpPr/>
      </dsp:nvSpPr>
      <dsp:spPr>
        <a:xfrm>
          <a:off x="3171770" y="3102669"/>
          <a:ext cx="2215052" cy="13290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Revisa y actualiza la documentación: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Revisa y actualiza la documentación regularmente para asegurarte de que siga siendo precisa y relevante. Si realizas cambios en el código, asegúrate de actualizar la documentación para reflejar estos cambios.</a:t>
          </a:r>
        </a:p>
      </dsp:txBody>
      <dsp:txXfrm>
        <a:off x="3171770" y="3102669"/>
        <a:ext cx="2215052" cy="1329031"/>
      </dsp:txXfrm>
    </dsp:sp>
    <dsp:sp modelId="{260F777D-0B82-4339-8BB4-C918BB7A4B91}">
      <dsp:nvSpPr>
        <dsp:cNvPr id="0" name=""/>
        <dsp:cNvSpPr/>
      </dsp:nvSpPr>
      <dsp:spPr>
        <a:xfrm>
          <a:off x="735212" y="4653206"/>
          <a:ext cx="2215052" cy="13290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Haz que la documentación sea fácilmente accesible:</a:t>
          </a:r>
          <a:endParaRPr lang="es-ES" sz="1000" b="1" kern="1200"/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 Asegúrate de que la documentación sea fácilmente accesible para los usuarios y desarrolladores. Esto puede incluir documentación en línea, documentación en el código fuente o documentación externa.</a:t>
          </a:r>
        </a:p>
      </dsp:txBody>
      <dsp:txXfrm>
        <a:off x="735212" y="4653206"/>
        <a:ext cx="2215052" cy="1329031"/>
      </dsp:txXfrm>
    </dsp:sp>
    <dsp:sp modelId="{C41C1403-B689-4E64-B5EC-4DE44AF5CFAA}">
      <dsp:nvSpPr>
        <dsp:cNvPr id="0" name=""/>
        <dsp:cNvSpPr/>
      </dsp:nvSpPr>
      <dsp:spPr>
        <a:xfrm>
          <a:off x="3171770" y="4653206"/>
          <a:ext cx="2215052" cy="13290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50" b="1" kern="1200"/>
            <a:t>Incluye información sobre el mantenimiento: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 Incluye información sobre cómo mantener y actualizar el programa en el futuro. Esto puede incluir información sobre cómo manejar errores y cómo agregar nuevas funciones o características.</a:t>
          </a:r>
        </a:p>
      </dsp:txBody>
      <dsp:txXfrm>
        <a:off x="3171770" y="4653206"/>
        <a:ext cx="2215052" cy="132903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1AA2389-9E54-4BF8-AAA8-EDE89996F183}">
      <dsp:nvSpPr>
        <dsp:cNvPr id="0" name=""/>
        <dsp:cNvSpPr/>
      </dsp:nvSpPr>
      <dsp:spPr>
        <a:xfrm rot="5400000">
          <a:off x="-249478" y="744045"/>
          <a:ext cx="1113305" cy="134775"/>
        </a:xfrm>
        <a:prstGeom prst="rect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1B53F8-9A2E-4F2D-B912-F297CEE0354A}">
      <dsp:nvSpPr>
        <dsp:cNvPr id="0" name=""/>
        <dsp:cNvSpPr/>
      </dsp:nvSpPr>
      <dsp:spPr>
        <a:xfrm>
          <a:off x="2759" y="27815"/>
          <a:ext cx="1497508" cy="8985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Fase inicial (documentos de planificación, económicos, etc)</a:t>
          </a:r>
        </a:p>
      </dsp:txBody>
      <dsp:txXfrm>
        <a:off x="29075" y="54131"/>
        <a:ext cx="1444876" cy="845873"/>
      </dsp:txXfrm>
    </dsp:sp>
    <dsp:sp modelId="{557B5B85-08DD-4B7C-B9CD-199580BF153B}">
      <dsp:nvSpPr>
        <dsp:cNvPr id="0" name=""/>
        <dsp:cNvSpPr/>
      </dsp:nvSpPr>
      <dsp:spPr>
        <a:xfrm rot="5400000">
          <a:off x="-249478" y="1867177"/>
          <a:ext cx="1113305" cy="134775"/>
        </a:xfrm>
        <a:prstGeom prst="rect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C7E608-23F2-490B-AD4B-8D41E1F9F476}">
      <dsp:nvSpPr>
        <dsp:cNvPr id="0" name=""/>
        <dsp:cNvSpPr/>
      </dsp:nvSpPr>
      <dsp:spPr>
        <a:xfrm>
          <a:off x="2759" y="1150947"/>
          <a:ext cx="1497508" cy="8985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Análisis (documento o contrato con el cliente)</a:t>
          </a:r>
        </a:p>
      </dsp:txBody>
      <dsp:txXfrm>
        <a:off x="29075" y="1177263"/>
        <a:ext cx="1444876" cy="845873"/>
      </dsp:txXfrm>
    </dsp:sp>
    <dsp:sp modelId="{FDCB2162-1FE9-4DE9-B1BC-09DBD2A760B3}">
      <dsp:nvSpPr>
        <dsp:cNvPr id="0" name=""/>
        <dsp:cNvSpPr/>
      </dsp:nvSpPr>
      <dsp:spPr>
        <a:xfrm>
          <a:off x="312087" y="2428742"/>
          <a:ext cx="1981860" cy="134775"/>
        </a:xfrm>
        <a:prstGeom prst="rect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98F1D68-7211-408B-B8F7-3F67123E7D26}">
      <dsp:nvSpPr>
        <dsp:cNvPr id="0" name=""/>
        <dsp:cNvSpPr/>
      </dsp:nvSpPr>
      <dsp:spPr>
        <a:xfrm>
          <a:off x="2759" y="2274078"/>
          <a:ext cx="1497508" cy="8985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Diseño (documentos técnicos)</a:t>
          </a:r>
        </a:p>
      </dsp:txBody>
      <dsp:txXfrm>
        <a:off x="29075" y="2300394"/>
        <a:ext cx="1444876" cy="845873"/>
      </dsp:txXfrm>
    </dsp:sp>
    <dsp:sp modelId="{A71E5F2F-6C4F-46D1-96F7-C1C1F1495D8E}">
      <dsp:nvSpPr>
        <dsp:cNvPr id="0" name=""/>
        <dsp:cNvSpPr/>
      </dsp:nvSpPr>
      <dsp:spPr>
        <a:xfrm rot="16200000">
          <a:off x="1742207" y="1867177"/>
          <a:ext cx="1113305" cy="134775"/>
        </a:xfrm>
        <a:prstGeom prst="rect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9891DCB-6EBE-404F-B033-19C634ECB23D}">
      <dsp:nvSpPr>
        <dsp:cNvPr id="0" name=""/>
        <dsp:cNvSpPr/>
      </dsp:nvSpPr>
      <dsp:spPr>
        <a:xfrm>
          <a:off x="1994445" y="2274078"/>
          <a:ext cx="1497508" cy="8985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Codificación e implementación (incluye código)</a:t>
          </a:r>
        </a:p>
      </dsp:txBody>
      <dsp:txXfrm>
        <a:off x="2020761" y="2300394"/>
        <a:ext cx="1444876" cy="845873"/>
      </dsp:txXfrm>
    </dsp:sp>
    <dsp:sp modelId="{3548DF7B-0670-4AFF-A0B7-6AB2423A7A1C}">
      <dsp:nvSpPr>
        <dsp:cNvPr id="0" name=""/>
        <dsp:cNvSpPr/>
      </dsp:nvSpPr>
      <dsp:spPr>
        <a:xfrm rot="16200000">
          <a:off x="1742207" y="744045"/>
          <a:ext cx="1113305" cy="134775"/>
        </a:xfrm>
        <a:prstGeom prst="rect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84218F-69D1-42CE-A7B0-E77210865ACF}">
      <dsp:nvSpPr>
        <dsp:cNvPr id="0" name=""/>
        <dsp:cNvSpPr/>
      </dsp:nvSpPr>
      <dsp:spPr>
        <a:xfrm>
          <a:off x="1994445" y="1150947"/>
          <a:ext cx="1497508" cy="8985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Pruebas (anotaciones e informes de las pruebas)</a:t>
          </a:r>
        </a:p>
      </dsp:txBody>
      <dsp:txXfrm>
        <a:off x="2020761" y="1177263"/>
        <a:ext cx="1444876" cy="845873"/>
      </dsp:txXfrm>
    </dsp:sp>
    <dsp:sp modelId="{8B86322E-BB4B-44B1-BF52-30FC9E856A5A}">
      <dsp:nvSpPr>
        <dsp:cNvPr id="0" name=""/>
        <dsp:cNvSpPr/>
      </dsp:nvSpPr>
      <dsp:spPr>
        <a:xfrm>
          <a:off x="2303773" y="182479"/>
          <a:ext cx="1981860" cy="134775"/>
        </a:xfrm>
        <a:prstGeom prst="rect">
          <a:avLst/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50E45CF-949A-436F-A9C0-839678AD2EC3}">
      <dsp:nvSpPr>
        <dsp:cNvPr id="0" name=""/>
        <dsp:cNvSpPr/>
      </dsp:nvSpPr>
      <dsp:spPr>
        <a:xfrm>
          <a:off x="1994445" y="27815"/>
          <a:ext cx="1497508" cy="8985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Explotación (detalle de errores y fallos)</a:t>
          </a:r>
        </a:p>
      </dsp:txBody>
      <dsp:txXfrm>
        <a:off x="2020761" y="54131"/>
        <a:ext cx="1444876" cy="845873"/>
      </dsp:txXfrm>
    </dsp:sp>
    <dsp:sp modelId="{1926011F-C08B-40C2-A2EC-3FDF8D7A413B}">
      <dsp:nvSpPr>
        <dsp:cNvPr id="0" name=""/>
        <dsp:cNvSpPr/>
      </dsp:nvSpPr>
      <dsp:spPr>
        <a:xfrm>
          <a:off x="3986132" y="27815"/>
          <a:ext cx="1497508" cy="8985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Mantenimiento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100" kern="1200"/>
            <a:t>Manual de usuario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100" kern="1200"/>
            <a:t>Manual técnico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100" kern="1200"/>
            <a:t>Manual de instalación</a:t>
          </a:r>
        </a:p>
      </dsp:txBody>
      <dsp:txXfrm>
        <a:off x="4012448" y="54131"/>
        <a:ext cx="1444876" cy="8458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0D2437-8BC8-4E96-9326-C9FB43072E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_PLANTILLA WORD reducida.DOTX</Template>
  <TotalTime>1178</TotalTime>
  <Pages>9</Pages>
  <Words>598</Words>
  <Characters>3295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DOCUMENTACIÓN</vt:lpstr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</dc:title>
  <dc:subject>Entorno de desarrollo</dc:subject>
  <dc:creator>Alberto</dc:creator>
  <cp:keywords/>
  <dc:description/>
  <cp:lastModifiedBy>Alberto Ruiz</cp:lastModifiedBy>
  <cp:revision>161</cp:revision>
  <cp:lastPrinted>2024-04-10T07:52:00Z</cp:lastPrinted>
  <dcterms:created xsi:type="dcterms:W3CDTF">2023-01-09T15:56:00Z</dcterms:created>
  <dcterms:modified xsi:type="dcterms:W3CDTF">2025-01-04T13:28:00Z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