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9252924"/>
        <w:docPartObj>
          <w:docPartGallery w:val="Cover Pages"/>
          <w:docPartUnique/>
        </w:docPartObj>
      </w:sdtPr>
      <w:sdtEndPr>
        <w:rPr>
          <w:rFonts w:ascii="Arial" w:eastAsia="Georgia" w:hAnsi="Arial" w:cs="Arial"/>
          <w:color w:val="002060"/>
          <w:sz w:val="64"/>
          <w:szCs w:val="22"/>
          <w:lang w:val="es-ES_tradnl" w:bidi="en-US"/>
        </w:rPr>
      </w:sdtEndPr>
      <w:sdtContent>
        <w:p w14:paraId="4453C089" w14:textId="493F7586" w:rsidR="00B52F10" w:rsidRDefault="00B52F10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CB9DD50" wp14:editId="228C75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3C696" w14:textId="77777777" w:rsidR="0081341C" w:rsidRDefault="008134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CB9DD5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6745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3353C696" w14:textId="77777777" w:rsidR="0081341C" w:rsidRDefault="008134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C0E3191" w14:textId="77777777" w:rsidR="00B52F10" w:rsidRDefault="00B52F10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5E97976" wp14:editId="58E57829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2155825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EEFB82" w14:textId="4057080D" w:rsidR="0081341C" w:rsidRDefault="006C2633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B49E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eJERCICIO </w:t>
                                    </w:r>
                                    <w:r w:rsidR="00A0174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TESTEO DE PRUEBAS</w:t>
                                    </w:r>
                                    <w:r w:rsidR="00AB49E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TEMA 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B3369B1" w14:textId="77777777" w:rsidR="0081341C" w:rsidRDefault="0038182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Entorno de desarrollo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5E97976" id="Cuadro de texto 154" o:spid="_x0000_s1027" type="#_x0000_t202" style="position:absolute;left:0;text-align:left;margin-left:17.45pt;margin-top:169.75pt;width:8in;height:286.5pt;z-index:25166540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MXhprPiAAAACwEAAA8AAAAAAAAA&#10;AAAAAAAAxQQAAGRycy9kb3ducmV2LnhtbFBLBQYAAAAABAAEAPMAAADUBQAAAAA=&#10;" filled="f" stroked="f" strokeweight=".5pt">
                    <v:textbox inset="126pt,0,54pt,0">
                      <w:txbxContent>
                        <w:p w14:paraId="10EEFB82" w14:textId="4057080D" w:rsidR="0081341C" w:rsidRDefault="006C2633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B49E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eJERCICIO </w:t>
                              </w:r>
                              <w:r w:rsidR="00A0174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TESTEO DE PRUEBAS</w:t>
                              </w:r>
                              <w:r w:rsidR="00AB49E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TEMA 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B3369B1" w14:textId="77777777" w:rsidR="0081341C" w:rsidRDefault="0038182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Entorno de desarrollo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  <w:br w:type="page"/>
          </w:r>
        </w:p>
      </w:sdtContent>
    </w:sdt>
    <w:p w14:paraId="2EF0DAAA" w14:textId="660705CD" w:rsidR="00A34E50" w:rsidRDefault="00A34E50" w:rsidP="00A34E50">
      <w:pPr>
        <w:shd w:val="clear" w:color="auto" w:fill="222A35"/>
        <w:spacing w:after="0"/>
        <w:rPr>
          <w:rFonts w:ascii="Verdana" w:eastAsia="Verdana" w:hAnsi="Verdana" w:cs="Verdana"/>
          <w:b/>
          <w:color w:val="FFFFFF"/>
          <w:sz w:val="22"/>
          <w:szCs w:val="22"/>
        </w:rPr>
      </w:pPr>
      <w:r>
        <w:rPr>
          <w:rFonts w:ascii="Verdana" w:eastAsia="Verdana" w:hAnsi="Verdana" w:cs="Verdana"/>
          <w:b/>
          <w:color w:val="FFFFFF"/>
          <w:sz w:val="22"/>
          <w:szCs w:val="22"/>
        </w:rPr>
        <w:lastRenderedPageBreak/>
        <w:t xml:space="preserve">Ejercicio 1  </w:t>
      </w:r>
    </w:p>
    <w:p w14:paraId="6BFBCFA4" w14:textId="77777777" w:rsidR="00A34E50" w:rsidRDefault="00A34E50" w:rsidP="00A452EE"/>
    <w:p w14:paraId="430AB140" w14:textId="43DB379B" w:rsidR="00D93BD3" w:rsidRPr="006E1A4E" w:rsidRDefault="00D93BD3" w:rsidP="00A452EE">
      <w:pPr>
        <w:rPr>
          <w:sz w:val="22"/>
          <w:szCs w:val="22"/>
        </w:rPr>
      </w:pPr>
      <w:r w:rsidRPr="006E1A4E">
        <w:rPr>
          <w:sz w:val="22"/>
          <w:szCs w:val="22"/>
        </w:rPr>
        <w:t>Aquí tienes un ejemplo de prueba de una pantalla</w:t>
      </w:r>
      <w:r w:rsidR="00C91446" w:rsidRPr="006E1A4E">
        <w:rPr>
          <w:sz w:val="22"/>
          <w:szCs w:val="22"/>
        </w:rPr>
        <w:t xml:space="preserve"> </w:t>
      </w:r>
      <w:r w:rsidR="00FA4CD2" w:rsidRPr="006E1A4E">
        <w:rPr>
          <w:sz w:val="22"/>
          <w:szCs w:val="22"/>
        </w:rPr>
        <w:t xml:space="preserve">de inicio en Java, </w:t>
      </w:r>
      <w:r w:rsidR="00C91446" w:rsidRPr="006E1A4E">
        <w:rPr>
          <w:sz w:val="22"/>
          <w:szCs w:val="22"/>
        </w:rPr>
        <w:t>también denominada prueba de interfaces</w:t>
      </w:r>
      <w:r w:rsidR="00FA4CD2" w:rsidRPr="006E1A4E">
        <w:rPr>
          <w:sz w:val="22"/>
          <w:szCs w:val="22"/>
        </w:rPr>
        <w:t>.</w:t>
      </w:r>
      <w:r w:rsidR="00C91446" w:rsidRPr="006E1A4E">
        <w:rPr>
          <w:sz w:val="22"/>
          <w:szCs w:val="22"/>
        </w:rPr>
        <w:t xml:space="preserve"> </w:t>
      </w:r>
      <w:r w:rsidRPr="006E1A4E">
        <w:rPr>
          <w:sz w:val="22"/>
          <w:szCs w:val="22"/>
        </w:rPr>
        <w:t>continuación, se muestra un ejemplo de formato de caso de prueba para la pantalla de inicio de sesión</w:t>
      </w:r>
      <w:r w:rsidR="00760BEC">
        <w:rPr>
          <w:sz w:val="22"/>
          <w:szCs w:val="22"/>
        </w:rPr>
        <w:t>, puedes realizarlo en consola</w:t>
      </w:r>
      <w:r w:rsidRPr="006E1A4E">
        <w:rPr>
          <w:sz w:val="22"/>
          <w:szCs w:val="22"/>
        </w:rPr>
        <w:t>.</w:t>
      </w:r>
      <w:r w:rsidR="00C91446" w:rsidRPr="006E1A4E">
        <w:rPr>
          <w:sz w:val="22"/>
          <w:szCs w:val="22"/>
        </w:rPr>
        <w:t xml:space="preserve"> </w:t>
      </w:r>
    </w:p>
    <w:p w14:paraId="64B3B761" w14:textId="500B8B2A" w:rsidR="00D93BD3" w:rsidRPr="006E1A4E" w:rsidRDefault="00A452EE" w:rsidP="00E179C2">
      <w:pPr>
        <w:shd w:val="clear" w:color="auto" w:fill="FFFFFF"/>
        <w:spacing w:after="0" w:line="408" w:lineRule="atLeast"/>
        <w:jc w:val="center"/>
        <w:rPr>
          <w:rFonts w:ascii="Open Sans" w:eastAsia="Times New Roman" w:hAnsi="Open Sans" w:cs="Open Sans"/>
          <w:b/>
          <w:bCs/>
          <w:color w:val="797979"/>
          <w:sz w:val="22"/>
          <w:szCs w:val="22"/>
          <w:bdr w:val="none" w:sz="0" w:space="0" w:color="auto" w:frame="1"/>
          <w:lang w:eastAsia="es-ES"/>
        </w:rPr>
      </w:pPr>
      <w:r w:rsidRPr="006E1A4E">
        <w:rPr>
          <w:noProof/>
          <w:sz w:val="22"/>
          <w:szCs w:val="22"/>
        </w:rPr>
        <w:drawing>
          <wp:inline distT="0" distB="0" distL="0" distR="0" wp14:anchorId="0F8C0894" wp14:editId="5C116AA7">
            <wp:extent cx="3485743" cy="1806854"/>
            <wp:effectExtent l="0" t="0" r="635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8748"/>
                    <a:stretch/>
                  </pic:blipFill>
                  <pic:spPr bwMode="auto">
                    <a:xfrm>
                      <a:off x="0" y="0"/>
                      <a:ext cx="3512901" cy="1820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39ADB" w14:textId="77777777" w:rsidR="00D93BD3" w:rsidRPr="006E1A4E" w:rsidRDefault="00D93BD3" w:rsidP="00D93BD3">
      <w:pPr>
        <w:shd w:val="clear" w:color="auto" w:fill="FFFFFF"/>
        <w:spacing w:after="0" w:line="408" w:lineRule="atLeast"/>
        <w:jc w:val="left"/>
        <w:rPr>
          <w:rFonts w:ascii="Open Sans" w:eastAsia="Times New Roman" w:hAnsi="Open Sans" w:cs="Open Sans"/>
          <w:color w:val="797979"/>
          <w:sz w:val="22"/>
          <w:szCs w:val="22"/>
          <w:lang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2367"/>
        <w:gridCol w:w="2190"/>
        <w:gridCol w:w="2385"/>
        <w:gridCol w:w="1544"/>
      </w:tblGrid>
      <w:tr w:rsidR="00D809D4" w:rsidRPr="006E1A4E" w14:paraId="5CD10E31" w14:textId="77777777" w:rsidTr="006E1A4E">
        <w:tc>
          <w:tcPr>
            <w:tcW w:w="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4546A" w:themeFill="text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EC62F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</w:pPr>
            <w:proofErr w:type="spellStart"/>
            <w:r w:rsidRPr="006E1A4E"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  <w:t>S.No</w:t>
            </w:r>
            <w:proofErr w:type="spellEnd"/>
            <w:r w:rsidRPr="006E1A4E"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  <w:t>.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4546A" w:themeFill="text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5BC0F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  <w:t>Caso de prueba</w:t>
            </w:r>
          </w:p>
        </w:tc>
        <w:tc>
          <w:tcPr>
            <w:tcW w:w="2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4546A" w:themeFill="text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C7421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  <w:t>Resultado Esperado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4546A" w:themeFill="text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FBFF3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  <w:t>Resultado actual</w:t>
            </w:r>
          </w:p>
        </w:tc>
        <w:tc>
          <w:tcPr>
            <w:tcW w:w="11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4546A" w:themeFill="text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39C54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b/>
                <w:bCs/>
                <w:color w:val="FFFFFF" w:themeColor="background1"/>
                <w:sz w:val="22"/>
                <w:szCs w:val="22"/>
                <w:lang w:eastAsia="es-ES"/>
              </w:rPr>
              <w:t>Contraseña errónea</w:t>
            </w:r>
          </w:p>
        </w:tc>
      </w:tr>
      <w:tr w:rsidR="00D93BD3" w:rsidRPr="006E1A4E" w14:paraId="043DDFF2" w14:textId="77777777" w:rsidTr="006E1A4E">
        <w:tc>
          <w:tcPr>
            <w:tcW w:w="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A592C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4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BD1FD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usuario ingresa un nombre de usuario de más de 10 caracteres</w:t>
            </w:r>
          </w:p>
        </w:tc>
        <w:tc>
          <w:tcPr>
            <w:tcW w:w="2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3AB0E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Mensaje de error</w:t>
            </w: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br/>
              <w:t>Se debe mostrar 'El nombre de usuario no debe tener más de 10 caracteres'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61140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No se muestra el mensaje de error</w:t>
            </w:r>
          </w:p>
        </w:tc>
        <w:tc>
          <w:tcPr>
            <w:tcW w:w="11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0A3EF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FALLAR</w:t>
            </w:r>
          </w:p>
        </w:tc>
      </w:tr>
      <w:tr w:rsidR="00D93BD3" w:rsidRPr="006E1A4E" w14:paraId="03ACEE4C" w14:textId="77777777" w:rsidTr="006E1A4E">
        <w:tc>
          <w:tcPr>
            <w:tcW w:w="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4EB67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1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7B9DE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usuario comprueba la apariencia de las etiquetas Nombre de usuario, Contraseña</w:t>
            </w:r>
          </w:p>
        </w:tc>
        <w:tc>
          <w:tcPr>
            <w:tcW w:w="2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23F41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Las etiquetas deben estar correctamente escritas y mostradas en fuente de tamaño normal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19700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nombre de usuario y la contraseña de la etiqueta se muestran correctamente</w:t>
            </w:r>
          </w:p>
        </w:tc>
        <w:tc>
          <w:tcPr>
            <w:tcW w:w="11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AB48A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PASAR</w:t>
            </w:r>
          </w:p>
        </w:tc>
      </w:tr>
      <w:tr w:rsidR="00D93BD3" w:rsidRPr="006E1A4E" w14:paraId="7350A859" w14:textId="77777777" w:rsidTr="006E1A4E">
        <w:tc>
          <w:tcPr>
            <w:tcW w:w="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E9D1F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2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E7AFD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usuario comprueba la apariencia del botón</w:t>
            </w: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br/>
              <w:t>Enviar y cancelar</w:t>
            </w:r>
          </w:p>
        </w:tc>
        <w:tc>
          <w:tcPr>
            <w:tcW w:w="2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115C1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Los botones deben mostrarse con el nombre correcto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C386C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Los botones Enviar y Cancelar se muestran correctamente</w:t>
            </w:r>
          </w:p>
        </w:tc>
        <w:tc>
          <w:tcPr>
            <w:tcW w:w="11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D60A0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PASAR</w:t>
            </w:r>
          </w:p>
        </w:tc>
      </w:tr>
      <w:tr w:rsidR="00D93BD3" w:rsidRPr="006E1A4E" w14:paraId="589D1AFF" w14:textId="77777777" w:rsidTr="006E1A4E">
        <w:tc>
          <w:tcPr>
            <w:tcW w:w="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75072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3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617D4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usuario comprueba el color de fondo de la pantalla</w:t>
            </w:r>
          </w:p>
        </w:tc>
        <w:tc>
          <w:tcPr>
            <w:tcW w:w="2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D07F2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formulario de inicio de sesión debe estar dentro de una tabla blanca y la pantalla debe tener un fondo gris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67FEB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La apariencia de la pantalla no coincide con los requisitos.</w:t>
            </w:r>
          </w:p>
        </w:tc>
        <w:tc>
          <w:tcPr>
            <w:tcW w:w="11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62C45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FALLAR</w:t>
            </w:r>
          </w:p>
        </w:tc>
      </w:tr>
      <w:tr w:rsidR="00D93BD3" w:rsidRPr="006E1A4E" w14:paraId="53D185FC" w14:textId="77777777" w:rsidTr="006E1A4E">
        <w:tc>
          <w:tcPr>
            <w:tcW w:w="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190DD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4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F3B2A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usuario deja el cuadro de texto del nombre de usuario en blanco</w:t>
            </w:r>
          </w:p>
        </w:tc>
        <w:tc>
          <w:tcPr>
            <w:tcW w:w="2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D7BAC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Se debe mostrar el mensaje de error 'El nombre de usuario no puede estar vacío'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E3EEA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Aparece el mensaje de error 'El nombre de usuario no puede estar vacío'</w:t>
            </w:r>
          </w:p>
        </w:tc>
        <w:tc>
          <w:tcPr>
            <w:tcW w:w="11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07126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PASAR</w:t>
            </w:r>
          </w:p>
        </w:tc>
      </w:tr>
      <w:tr w:rsidR="00D93BD3" w:rsidRPr="006E1A4E" w14:paraId="39DB19E6" w14:textId="77777777" w:rsidTr="006E1A4E">
        <w:tc>
          <w:tcPr>
            <w:tcW w:w="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E03D1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lastRenderedPageBreak/>
              <w:t>5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538A6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usuario ingresa algún valor en el cuadro de texto del nombre de usuario y deja el cuadro de texto de la contraseña en blanco</w:t>
            </w:r>
          </w:p>
        </w:tc>
        <w:tc>
          <w:tcPr>
            <w:tcW w:w="2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B1C56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Se debe mostrar el mensaje de error 'La contraseña no puede estar vacía'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AD586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Aparece el mensaje de error 'La contraseña no puede estar vacía'</w:t>
            </w:r>
          </w:p>
        </w:tc>
        <w:tc>
          <w:tcPr>
            <w:tcW w:w="11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E5E0F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PASAR</w:t>
            </w:r>
          </w:p>
        </w:tc>
      </w:tr>
      <w:tr w:rsidR="00D93BD3" w:rsidRPr="006E1A4E" w14:paraId="65A7C965" w14:textId="77777777" w:rsidTr="006E1A4E">
        <w:tc>
          <w:tcPr>
            <w:tcW w:w="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D6C17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6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87889" w14:textId="25F86A46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El usuario ingresa el nombre de usuario como igual que la contraseña</w:t>
            </w:r>
          </w:p>
        </w:tc>
        <w:tc>
          <w:tcPr>
            <w:tcW w:w="22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4F2DD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Mensaje de error</w:t>
            </w: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br/>
              <w:t>'</w:t>
            </w:r>
            <w:proofErr w:type="spellStart"/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Combinacion</w:t>
            </w:r>
            <w:proofErr w:type="spellEnd"/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 xml:space="preserve"> de usuario y contraseña invalida'</w:t>
            </w: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br/>
              <w:t>debe ser mostrado</w:t>
            </w:r>
          </w:p>
        </w:tc>
        <w:tc>
          <w:tcPr>
            <w:tcW w:w="25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5F2FC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Mensaje de error</w:t>
            </w: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br/>
              <w:t>'</w:t>
            </w:r>
            <w:proofErr w:type="spellStart"/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Combinacion</w:t>
            </w:r>
            <w:proofErr w:type="spellEnd"/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 xml:space="preserve"> de usuario y contraseña invalida'</w:t>
            </w: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br/>
              <w:t>se visualiza</w:t>
            </w:r>
          </w:p>
        </w:tc>
        <w:tc>
          <w:tcPr>
            <w:tcW w:w="11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77A33" w14:textId="77777777" w:rsidR="00D93BD3" w:rsidRPr="006E1A4E" w:rsidRDefault="00D93BD3" w:rsidP="00D93BD3">
            <w:pPr>
              <w:spacing w:after="0" w:line="240" w:lineRule="auto"/>
              <w:jc w:val="left"/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</w:pPr>
            <w:r w:rsidRPr="006E1A4E">
              <w:rPr>
                <w:rFonts w:eastAsia="Times New Roman" w:cs="Open Sans"/>
                <w:color w:val="777777"/>
                <w:sz w:val="22"/>
                <w:szCs w:val="22"/>
                <w:lang w:eastAsia="es-ES"/>
              </w:rPr>
              <w:t>PASAR</w:t>
            </w:r>
          </w:p>
        </w:tc>
      </w:tr>
    </w:tbl>
    <w:p w14:paraId="278DDA20" w14:textId="77777777" w:rsidR="00DB6623" w:rsidRDefault="00DB6623" w:rsidP="00D809D4">
      <w:pPr>
        <w:rPr>
          <w:sz w:val="22"/>
          <w:szCs w:val="22"/>
        </w:rPr>
      </w:pPr>
    </w:p>
    <w:p w14:paraId="4103C521" w14:textId="12F04B85" w:rsidR="00D809D4" w:rsidRPr="006E1A4E" w:rsidRDefault="00445614" w:rsidP="00D809D4">
      <w:pPr>
        <w:rPr>
          <w:sz w:val="22"/>
          <w:szCs w:val="22"/>
        </w:rPr>
      </w:pPr>
      <w:r w:rsidRPr="006E1A4E">
        <w:rPr>
          <w:sz w:val="22"/>
          <w:szCs w:val="22"/>
        </w:rPr>
        <w:t>Realice una pequeña aplicación en donde pida la contraseña y el usuario y realiza una prueba de uso siguiendo el ejemplo anterior, creando una tabla como se ve en la imagen superior</w:t>
      </w:r>
      <w:r w:rsidR="00FA4CD2" w:rsidRPr="006E1A4E">
        <w:rPr>
          <w:sz w:val="22"/>
          <w:szCs w:val="22"/>
        </w:rPr>
        <w:t>, también se puede realizar sin necesidad de usar una interfaz</w:t>
      </w:r>
      <w:r w:rsidRPr="006E1A4E">
        <w:rPr>
          <w:sz w:val="22"/>
          <w:szCs w:val="22"/>
        </w:rPr>
        <w:t>:</w:t>
      </w:r>
    </w:p>
    <w:p w14:paraId="2D7337E2" w14:textId="65556E10" w:rsidR="00FA4CD2" w:rsidRPr="006E1A4E" w:rsidRDefault="00FA4CD2" w:rsidP="00FA4CD2">
      <w:pPr>
        <w:shd w:val="clear" w:color="auto" w:fill="222A35"/>
        <w:spacing w:after="0"/>
        <w:rPr>
          <w:rFonts w:ascii="Verdana" w:eastAsia="Verdana" w:hAnsi="Verdana" w:cs="Verdana"/>
          <w:b/>
          <w:color w:val="FFFFFF"/>
          <w:sz w:val="22"/>
          <w:szCs w:val="22"/>
        </w:rPr>
      </w:pPr>
      <w:r w:rsidRPr="006E1A4E">
        <w:rPr>
          <w:rFonts w:ascii="Verdana" w:eastAsia="Verdana" w:hAnsi="Verdana" w:cs="Verdana"/>
          <w:b/>
          <w:color w:val="FFFFFF"/>
          <w:sz w:val="22"/>
          <w:szCs w:val="22"/>
        </w:rPr>
        <w:t xml:space="preserve">Ejercicio 2 </w:t>
      </w:r>
    </w:p>
    <w:p w14:paraId="63835DA8" w14:textId="77777777" w:rsidR="00FA4CD2" w:rsidRPr="006E1A4E" w:rsidRDefault="00FA4CD2" w:rsidP="00D809D4">
      <w:pPr>
        <w:rPr>
          <w:sz w:val="22"/>
          <w:szCs w:val="22"/>
        </w:rPr>
      </w:pPr>
    </w:p>
    <w:p w14:paraId="2B4890C3" w14:textId="3E2D5AF8" w:rsidR="00D30DC2" w:rsidRPr="006E1A4E" w:rsidRDefault="00D30DC2" w:rsidP="00FA4CD2">
      <w:pPr>
        <w:pStyle w:val="Ttulo1"/>
        <w:numPr>
          <w:ilvl w:val="0"/>
          <w:numId w:val="0"/>
        </w:numPr>
        <w:ind w:left="432" w:hanging="432"/>
        <w:rPr>
          <w:rFonts w:cs="Segoe UI"/>
          <w:color w:val="0C022F"/>
          <w:sz w:val="22"/>
          <w:szCs w:val="22"/>
        </w:rPr>
      </w:pPr>
      <w:bookmarkStart w:id="0" w:name="_Toc129536270"/>
      <w:r w:rsidRPr="006E1A4E">
        <w:rPr>
          <w:rFonts w:cs="Segoe UI"/>
          <w:color w:val="0C022F"/>
          <w:sz w:val="22"/>
          <w:szCs w:val="22"/>
        </w:rPr>
        <w:t>Realización de pruebas de bucles y condicionales</w:t>
      </w:r>
      <w:bookmarkEnd w:id="0"/>
    </w:p>
    <w:p w14:paraId="3E472B4B" w14:textId="44E9D92E" w:rsidR="00D30DC2" w:rsidRDefault="004F3A80" w:rsidP="00D30DC2">
      <w:pPr>
        <w:rPr>
          <w:sz w:val="22"/>
          <w:szCs w:val="22"/>
        </w:rPr>
      </w:pPr>
      <w:r>
        <w:rPr>
          <w:sz w:val="22"/>
          <w:szCs w:val="22"/>
        </w:rPr>
        <w:t>Crea un ejercicio de bucles y de condicionales</w:t>
      </w:r>
      <w:r w:rsidR="00D30DC2" w:rsidRPr="006E1A4E">
        <w:rPr>
          <w:sz w:val="22"/>
          <w:szCs w:val="22"/>
        </w:rPr>
        <w:t xml:space="preserve"> y haz pruebas de bucles y condicionales, documentales elaborando un cuadro con las distintas pruebas que hayas realizado</w:t>
      </w:r>
      <w:r w:rsidR="007769E6" w:rsidRPr="006E1A4E">
        <w:rPr>
          <w:sz w:val="22"/>
          <w:szCs w:val="22"/>
        </w:rPr>
        <w:t>, siguiendo un modelo como este</w:t>
      </w:r>
      <w:r w:rsidR="00D30DC2" w:rsidRPr="006E1A4E">
        <w:rPr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2619"/>
        <w:gridCol w:w="2619"/>
      </w:tblGrid>
      <w:tr w:rsidR="007769E6" w:rsidRPr="006E1A4E" w14:paraId="384FF9DC" w14:textId="77777777" w:rsidTr="007769E6">
        <w:tc>
          <w:tcPr>
            <w:tcW w:w="1980" w:type="dxa"/>
            <w:shd w:val="clear" w:color="auto" w:fill="44546A" w:themeFill="text2"/>
          </w:tcPr>
          <w:p w14:paraId="31731249" w14:textId="0EAF1E5F" w:rsidR="007769E6" w:rsidRPr="006E1A4E" w:rsidRDefault="007769E6" w:rsidP="00D30DC2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E1A4E">
              <w:rPr>
                <w:b/>
                <w:bCs/>
                <w:color w:val="FFFFFF" w:themeColor="background1"/>
                <w:sz w:val="22"/>
                <w:szCs w:val="22"/>
              </w:rPr>
              <w:t>Tipo de prueba</w:t>
            </w:r>
          </w:p>
        </w:tc>
        <w:tc>
          <w:tcPr>
            <w:tcW w:w="2126" w:type="dxa"/>
            <w:shd w:val="clear" w:color="auto" w:fill="44546A" w:themeFill="text2"/>
          </w:tcPr>
          <w:p w14:paraId="26913710" w14:textId="5F62D968" w:rsidR="007769E6" w:rsidRPr="006E1A4E" w:rsidRDefault="007769E6" w:rsidP="00D30DC2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E1A4E">
              <w:rPr>
                <w:b/>
                <w:bCs/>
                <w:color w:val="FFFFFF" w:themeColor="background1"/>
                <w:sz w:val="22"/>
                <w:szCs w:val="22"/>
              </w:rPr>
              <w:t>Caso de prueba</w:t>
            </w:r>
          </w:p>
        </w:tc>
        <w:tc>
          <w:tcPr>
            <w:tcW w:w="2619" w:type="dxa"/>
            <w:shd w:val="clear" w:color="auto" w:fill="44546A" w:themeFill="text2"/>
          </w:tcPr>
          <w:p w14:paraId="5F898CE9" w14:textId="6B7715DD" w:rsidR="007769E6" w:rsidRPr="006E1A4E" w:rsidRDefault="007769E6" w:rsidP="00D30DC2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E1A4E">
              <w:rPr>
                <w:b/>
                <w:bCs/>
                <w:color w:val="FFFFFF" w:themeColor="background1"/>
                <w:sz w:val="22"/>
                <w:szCs w:val="22"/>
              </w:rPr>
              <w:t>Resultado</w:t>
            </w:r>
          </w:p>
        </w:tc>
        <w:tc>
          <w:tcPr>
            <w:tcW w:w="2619" w:type="dxa"/>
            <w:shd w:val="clear" w:color="auto" w:fill="44546A" w:themeFill="text2"/>
          </w:tcPr>
          <w:p w14:paraId="2BFA31A9" w14:textId="7047DC46" w:rsidR="007769E6" w:rsidRPr="006E1A4E" w:rsidRDefault="007769E6" w:rsidP="00D30DC2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E1A4E">
              <w:rPr>
                <w:b/>
                <w:bCs/>
                <w:color w:val="FFFFFF" w:themeColor="background1"/>
                <w:sz w:val="22"/>
                <w:szCs w:val="22"/>
              </w:rPr>
              <w:t>Modificar</w:t>
            </w:r>
          </w:p>
        </w:tc>
      </w:tr>
      <w:tr w:rsidR="007769E6" w:rsidRPr="006E1A4E" w14:paraId="2BA988D7" w14:textId="77777777" w:rsidTr="008159D1">
        <w:tc>
          <w:tcPr>
            <w:tcW w:w="1980" w:type="dxa"/>
          </w:tcPr>
          <w:p w14:paraId="6F31421D" w14:textId="6BA441B9" w:rsidR="007769E6" w:rsidRPr="006E1A4E" w:rsidRDefault="007769E6" w:rsidP="00D30DC2">
            <w:pPr>
              <w:rPr>
                <w:sz w:val="22"/>
                <w:szCs w:val="22"/>
              </w:rPr>
            </w:pPr>
            <w:r w:rsidRPr="006E1A4E">
              <w:rPr>
                <w:sz w:val="22"/>
                <w:szCs w:val="22"/>
              </w:rPr>
              <w:t>Bucles</w:t>
            </w:r>
          </w:p>
        </w:tc>
        <w:tc>
          <w:tcPr>
            <w:tcW w:w="2126" w:type="dxa"/>
          </w:tcPr>
          <w:p w14:paraId="4FC24087" w14:textId="068BDDD2" w:rsidR="007769E6" w:rsidRPr="006E1A4E" w:rsidRDefault="007769E6" w:rsidP="00D30DC2">
            <w:pPr>
              <w:rPr>
                <w:sz w:val="22"/>
                <w:szCs w:val="22"/>
              </w:rPr>
            </w:pPr>
            <w:r w:rsidRPr="006E1A4E">
              <w:rPr>
                <w:sz w:val="22"/>
                <w:szCs w:val="22"/>
              </w:rPr>
              <w:t>Se ha realizado una prueba para ver si el bucle hace un recorrido sobre todo el array</w:t>
            </w:r>
          </w:p>
        </w:tc>
        <w:tc>
          <w:tcPr>
            <w:tcW w:w="2619" w:type="dxa"/>
          </w:tcPr>
          <w:p w14:paraId="24460B60" w14:textId="3EBBFBED" w:rsidR="007769E6" w:rsidRPr="006E1A4E" w:rsidRDefault="007769E6" w:rsidP="00D30DC2">
            <w:pPr>
              <w:rPr>
                <w:sz w:val="22"/>
                <w:szCs w:val="22"/>
              </w:rPr>
            </w:pPr>
            <w:r w:rsidRPr="006E1A4E">
              <w:rPr>
                <w:sz w:val="22"/>
                <w:szCs w:val="22"/>
              </w:rPr>
              <w:t>Ha recorrido el array, pero de no ha mostrado el elemento 0</w:t>
            </w:r>
          </w:p>
        </w:tc>
        <w:tc>
          <w:tcPr>
            <w:tcW w:w="2619" w:type="dxa"/>
          </w:tcPr>
          <w:p w14:paraId="6A326DC2" w14:textId="53C06D23" w:rsidR="007769E6" w:rsidRPr="006E1A4E" w:rsidRDefault="007769E6" w:rsidP="00D30DC2">
            <w:pPr>
              <w:rPr>
                <w:sz w:val="22"/>
                <w:szCs w:val="22"/>
              </w:rPr>
            </w:pPr>
            <w:r w:rsidRPr="006E1A4E">
              <w:rPr>
                <w:sz w:val="22"/>
                <w:szCs w:val="22"/>
              </w:rPr>
              <w:t xml:space="preserve">Revisar el bucle para que el array muestre todos los elementos, cambiando en el </w:t>
            </w:r>
            <w:proofErr w:type="spellStart"/>
            <w:r w:rsidRPr="006E1A4E">
              <w:rPr>
                <w:sz w:val="22"/>
                <w:szCs w:val="22"/>
              </w:rPr>
              <w:t>for</w:t>
            </w:r>
            <w:proofErr w:type="spellEnd"/>
            <w:r w:rsidRPr="006E1A4E">
              <w:rPr>
                <w:sz w:val="22"/>
                <w:szCs w:val="22"/>
              </w:rPr>
              <w:t xml:space="preserve"> (</w:t>
            </w:r>
            <w:proofErr w:type="spellStart"/>
            <w:r w:rsidRPr="006E1A4E">
              <w:rPr>
                <w:sz w:val="22"/>
                <w:szCs w:val="22"/>
              </w:rPr>
              <w:t>int</w:t>
            </w:r>
            <w:proofErr w:type="spellEnd"/>
            <w:r w:rsidRPr="006E1A4E">
              <w:rPr>
                <w:sz w:val="22"/>
                <w:szCs w:val="22"/>
              </w:rPr>
              <w:t xml:space="preserve"> i=0 en vez de </w:t>
            </w:r>
            <w:proofErr w:type="spellStart"/>
            <w:r w:rsidRPr="006E1A4E">
              <w:rPr>
                <w:sz w:val="22"/>
                <w:szCs w:val="22"/>
              </w:rPr>
              <w:t>int</w:t>
            </w:r>
            <w:proofErr w:type="spellEnd"/>
            <w:r w:rsidRPr="006E1A4E">
              <w:rPr>
                <w:sz w:val="22"/>
                <w:szCs w:val="22"/>
              </w:rPr>
              <w:t>=1)</w:t>
            </w:r>
          </w:p>
        </w:tc>
      </w:tr>
    </w:tbl>
    <w:p w14:paraId="0857CC62" w14:textId="2AC970C5" w:rsidR="00D30DC2" w:rsidRPr="006E1A4E" w:rsidRDefault="00D30DC2" w:rsidP="00D30DC2">
      <w:pPr>
        <w:rPr>
          <w:sz w:val="22"/>
          <w:szCs w:val="22"/>
        </w:rPr>
      </w:pPr>
    </w:p>
    <w:p w14:paraId="2F2F0861" w14:textId="7EC88FFF" w:rsidR="006E76EA" w:rsidRPr="006E1A4E" w:rsidRDefault="006E76EA" w:rsidP="006E76EA">
      <w:pPr>
        <w:shd w:val="clear" w:color="auto" w:fill="222A35"/>
        <w:spacing w:after="0"/>
        <w:rPr>
          <w:rFonts w:ascii="Verdana" w:eastAsia="Verdana" w:hAnsi="Verdana" w:cs="Verdana"/>
          <w:b/>
          <w:color w:val="FFFFFF"/>
          <w:sz w:val="22"/>
          <w:szCs w:val="22"/>
        </w:rPr>
      </w:pPr>
      <w:r w:rsidRPr="006E1A4E">
        <w:rPr>
          <w:rFonts w:ascii="Verdana" w:eastAsia="Verdana" w:hAnsi="Verdana" w:cs="Verdana"/>
          <w:b/>
          <w:color w:val="FFFFFF"/>
          <w:sz w:val="22"/>
          <w:szCs w:val="22"/>
        </w:rPr>
        <w:t xml:space="preserve">Ejercicio 3 </w:t>
      </w:r>
    </w:p>
    <w:p w14:paraId="640F259B" w14:textId="77777777" w:rsidR="006E76EA" w:rsidRPr="006E1A4E" w:rsidRDefault="006E76EA" w:rsidP="00D30DC2">
      <w:pPr>
        <w:rPr>
          <w:sz w:val="22"/>
          <w:szCs w:val="22"/>
        </w:rPr>
      </w:pPr>
    </w:p>
    <w:p w14:paraId="22BBE2BB" w14:textId="2BB5A4F7" w:rsidR="0077469B" w:rsidRPr="006E1A4E" w:rsidRDefault="0077469B" w:rsidP="006E76EA">
      <w:pPr>
        <w:pStyle w:val="Ttulo1"/>
        <w:numPr>
          <w:ilvl w:val="0"/>
          <w:numId w:val="0"/>
        </w:numPr>
        <w:ind w:left="432" w:hanging="432"/>
        <w:rPr>
          <w:rFonts w:cs="Segoe UI"/>
          <w:color w:val="0C022F"/>
          <w:sz w:val="22"/>
          <w:szCs w:val="22"/>
        </w:rPr>
      </w:pPr>
      <w:bookmarkStart w:id="1" w:name="_Toc129536271"/>
      <w:r w:rsidRPr="006E1A4E">
        <w:rPr>
          <w:rFonts w:cs="Segoe UI"/>
          <w:color w:val="0C022F"/>
          <w:sz w:val="22"/>
          <w:szCs w:val="22"/>
        </w:rPr>
        <w:t>Realización de pruebas de valores limites</w:t>
      </w:r>
      <w:bookmarkEnd w:id="1"/>
    </w:p>
    <w:p w14:paraId="0CF80A9D" w14:textId="0F609490" w:rsidR="0077469B" w:rsidRPr="006E1A4E" w:rsidRDefault="0077469B" w:rsidP="0077469B">
      <w:pPr>
        <w:rPr>
          <w:sz w:val="22"/>
          <w:szCs w:val="22"/>
        </w:rPr>
      </w:pPr>
      <w:r w:rsidRPr="006E1A4E">
        <w:rPr>
          <w:sz w:val="22"/>
          <w:szCs w:val="22"/>
        </w:rPr>
        <w:t xml:space="preserve">Utiliza un programa realizado en Java, y haz una prueba de valores limites, por </w:t>
      </w:r>
      <w:proofErr w:type="gramStart"/>
      <w:r w:rsidRPr="006E1A4E">
        <w:rPr>
          <w:sz w:val="22"/>
          <w:szCs w:val="22"/>
        </w:rPr>
        <w:t>ejemplo</w:t>
      </w:r>
      <w:proofErr w:type="gramEnd"/>
      <w:r w:rsidRPr="006E1A4E">
        <w:rPr>
          <w:sz w:val="22"/>
          <w:szCs w:val="22"/>
        </w:rPr>
        <w:t xml:space="preserve"> en el caso de un bucle que recorre los datos del array, y hemos puesto el siguiente valor</w:t>
      </w:r>
    </w:p>
    <w:p w14:paraId="07300F9D" w14:textId="19F31895" w:rsidR="0077469B" w:rsidRPr="006E1A4E" w:rsidRDefault="0077469B" w:rsidP="0077469B">
      <w:pPr>
        <w:rPr>
          <w:sz w:val="22"/>
          <w:szCs w:val="22"/>
        </w:rPr>
      </w:pPr>
      <w:proofErr w:type="spellStart"/>
      <w:r w:rsidRPr="006E1A4E">
        <w:rPr>
          <w:sz w:val="22"/>
          <w:szCs w:val="22"/>
        </w:rPr>
        <w:t>For</w:t>
      </w:r>
      <w:proofErr w:type="spellEnd"/>
      <w:r w:rsidRPr="006E1A4E">
        <w:rPr>
          <w:sz w:val="22"/>
          <w:szCs w:val="22"/>
        </w:rPr>
        <w:t xml:space="preserve"> (</w:t>
      </w:r>
      <w:proofErr w:type="spellStart"/>
      <w:r w:rsidRPr="006E1A4E">
        <w:rPr>
          <w:sz w:val="22"/>
          <w:szCs w:val="22"/>
        </w:rPr>
        <w:t>int</w:t>
      </w:r>
      <w:proofErr w:type="spellEnd"/>
      <w:r w:rsidRPr="006E1A4E">
        <w:rPr>
          <w:sz w:val="22"/>
          <w:szCs w:val="22"/>
        </w:rPr>
        <w:t xml:space="preserve"> i=0; i&gt;</w:t>
      </w:r>
      <w:proofErr w:type="gramStart"/>
      <w:r w:rsidRPr="006E1A4E">
        <w:rPr>
          <w:sz w:val="22"/>
          <w:szCs w:val="22"/>
        </w:rPr>
        <w:t>10;i</w:t>
      </w:r>
      <w:proofErr w:type="gramEnd"/>
      <w:r w:rsidRPr="006E1A4E">
        <w:rPr>
          <w:sz w:val="22"/>
          <w:szCs w:val="22"/>
        </w:rPr>
        <w:t>++)</w:t>
      </w:r>
    </w:p>
    <w:p w14:paraId="3DBFD798" w14:textId="00C07A36" w:rsidR="007C0CE4" w:rsidRPr="006E1A4E" w:rsidRDefault="007C0CE4" w:rsidP="0077469B">
      <w:pPr>
        <w:rPr>
          <w:sz w:val="22"/>
          <w:szCs w:val="22"/>
        </w:rPr>
      </w:pPr>
      <w:r w:rsidRPr="006E1A4E">
        <w:rPr>
          <w:sz w:val="22"/>
          <w:szCs w:val="22"/>
        </w:rPr>
        <w:t>Realiza un ejercicio con un array en donde al poner un bucle</w:t>
      </w:r>
      <w:r w:rsidR="002B6152" w:rsidRPr="006E1A4E">
        <w:rPr>
          <w:sz w:val="22"/>
          <w:szCs w:val="22"/>
        </w:rPr>
        <w:t xml:space="preserve"> como este, no mostrará ningún contenido.</w:t>
      </w:r>
    </w:p>
    <w:p w14:paraId="5379CDDB" w14:textId="77777777" w:rsidR="001F3728" w:rsidRPr="006E1A4E" w:rsidRDefault="001F3728" w:rsidP="0077469B">
      <w:pPr>
        <w:rPr>
          <w:sz w:val="22"/>
          <w:szCs w:val="22"/>
        </w:rPr>
      </w:pPr>
    </w:p>
    <w:p w14:paraId="0237FE2C" w14:textId="77777777" w:rsidR="006E1A4E" w:rsidRPr="006E1A4E" w:rsidRDefault="006E1A4E" w:rsidP="0077469B">
      <w:pPr>
        <w:rPr>
          <w:sz w:val="22"/>
          <w:szCs w:val="22"/>
        </w:rPr>
      </w:pPr>
    </w:p>
    <w:p w14:paraId="1E02D1BD" w14:textId="6D350FAE" w:rsidR="0077469B" w:rsidRDefault="0077469B" w:rsidP="0077469B"/>
    <w:p w14:paraId="27A7861E" w14:textId="77777777" w:rsidR="0077469B" w:rsidRPr="0077469B" w:rsidRDefault="0077469B" w:rsidP="0077469B"/>
    <w:sectPr w:rsidR="0077469B" w:rsidRPr="0077469B" w:rsidSect="00083F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53" w:right="1134" w:bottom="1134" w:left="1418" w:header="426" w:footer="2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23F44" w14:textId="77777777" w:rsidR="00036321" w:rsidRDefault="00036321" w:rsidP="00524988">
      <w:pPr>
        <w:spacing w:after="0" w:line="240" w:lineRule="auto"/>
      </w:pPr>
      <w:r>
        <w:separator/>
      </w:r>
    </w:p>
  </w:endnote>
  <w:endnote w:type="continuationSeparator" w:id="0">
    <w:p w14:paraId="3472831B" w14:textId="77777777" w:rsidR="00036321" w:rsidRDefault="00036321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70C7" w14:textId="77777777" w:rsidR="00AB49EB" w:rsidRDefault="00AB49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C716" w14:textId="1C893B6C" w:rsidR="006A1D71" w:rsidRPr="006A1D71" w:rsidRDefault="006A1D71" w:rsidP="006A1D71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i/>
        <w:color w:val="1F3864" w:themeColor="accent1" w:themeShade="80"/>
        <w:sz w:val="18"/>
      </w:rPr>
    </w:pPr>
    <w:r w:rsidRPr="006A1D71">
      <w:rPr>
        <w:rFonts w:ascii="Calibri" w:hAnsi="Calibri" w:cs="Calibri"/>
        <w:i/>
        <w:color w:val="1F3864" w:themeColor="accent1" w:themeShade="80"/>
        <w:spacing w:val="60"/>
        <w:sz w:val="18"/>
      </w:rPr>
      <w:t>Pg.</w:t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PAGE 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2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|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NUMPAGES  \* Arabic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10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FB07" w14:textId="77777777" w:rsidR="00AB49EB" w:rsidRDefault="00AB49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78781" w14:textId="77777777" w:rsidR="00036321" w:rsidRDefault="00036321" w:rsidP="00524988">
      <w:pPr>
        <w:spacing w:after="0" w:line="240" w:lineRule="auto"/>
      </w:pPr>
      <w:r>
        <w:separator/>
      </w:r>
    </w:p>
  </w:footnote>
  <w:footnote w:type="continuationSeparator" w:id="0">
    <w:p w14:paraId="679F1113" w14:textId="77777777" w:rsidR="00036321" w:rsidRDefault="00036321" w:rsidP="00524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A0A50" w14:textId="77777777" w:rsidR="00AB49EB" w:rsidRDefault="00AB49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714B" w14:textId="77777777" w:rsidR="00AB49EB" w:rsidRDefault="00AB49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3D14" w14:textId="77777777" w:rsidR="00AB49EB" w:rsidRDefault="00AB49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4221AA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1C4A65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E858D9"/>
    <w:multiLevelType w:val="multilevel"/>
    <w:tmpl w:val="9C6C8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F514C"/>
    <w:multiLevelType w:val="hybridMultilevel"/>
    <w:tmpl w:val="7F14AA62"/>
    <w:lvl w:ilvl="0" w:tplc="9CF854E0">
      <w:start w:val="1"/>
      <w:numFmt w:val="bullet"/>
      <w:pStyle w:val="Prrafodelista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C0694"/>
    <w:multiLevelType w:val="multilevel"/>
    <w:tmpl w:val="A12A77E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632324B"/>
    <w:multiLevelType w:val="hybridMultilevel"/>
    <w:tmpl w:val="F64A2B42"/>
    <w:lvl w:ilvl="0" w:tplc="3D4AB2A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63F9E"/>
    <w:multiLevelType w:val="hybridMultilevel"/>
    <w:tmpl w:val="88827A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42B1C"/>
    <w:multiLevelType w:val="hybridMultilevel"/>
    <w:tmpl w:val="11540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A185F"/>
    <w:multiLevelType w:val="multilevel"/>
    <w:tmpl w:val="5AC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C17FC4"/>
    <w:multiLevelType w:val="multilevel"/>
    <w:tmpl w:val="A44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E60D93"/>
    <w:multiLevelType w:val="multilevel"/>
    <w:tmpl w:val="DEA6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27A98"/>
    <w:multiLevelType w:val="hybridMultilevel"/>
    <w:tmpl w:val="0B9265CA"/>
    <w:lvl w:ilvl="0" w:tplc="73A60C9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7A672242"/>
    <w:multiLevelType w:val="hybridMultilevel"/>
    <w:tmpl w:val="05AE2B92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224511">
    <w:abstractNumId w:val="16"/>
  </w:num>
  <w:num w:numId="2" w16cid:durableId="1655252995">
    <w:abstractNumId w:val="10"/>
  </w:num>
  <w:num w:numId="3" w16cid:durableId="188496475">
    <w:abstractNumId w:val="7"/>
  </w:num>
  <w:num w:numId="4" w16cid:durableId="617376927">
    <w:abstractNumId w:val="2"/>
  </w:num>
  <w:num w:numId="5" w16cid:durableId="1953391400">
    <w:abstractNumId w:val="5"/>
  </w:num>
  <w:num w:numId="6" w16cid:durableId="602109960">
    <w:abstractNumId w:val="9"/>
  </w:num>
  <w:num w:numId="7" w16cid:durableId="1112168860">
    <w:abstractNumId w:val="6"/>
  </w:num>
  <w:num w:numId="8" w16cid:durableId="1116949422">
    <w:abstractNumId w:val="2"/>
    <w:lvlOverride w:ilvl="0">
      <w:startOverride w:val="1"/>
    </w:lvlOverride>
  </w:num>
  <w:num w:numId="9" w16cid:durableId="1492797024">
    <w:abstractNumId w:val="1"/>
  </w:num>
  <w:num w:numId="10" w16cid:durableId="1531065800">
    <w:abstractNumId w:val="0"/>
  </w:num>
  <w:num w:numId="11" w16cid:durableId="1351253275">
    <w:abstractNumId w:val="8"/>
  </w:num>
  <w:num w:numId="12" w16cid:durableId="802885409">
    <w:abstractNumId w:val="5"/>
  </w:num>
  <w:num w:numId="13" w16cid:durableId="263809433">
    <w:abstractNumId w:val="5"/>
  </w:num>
  <w:num w:numId="14" w16cid:durableId="424155584">
    <w:abstractNumId w:val="14"/>
  </w:num>
  <w:num w:numId="15" w16cid:durableId="2058700981">
    <w:abstractNumId w:val="15"/>
  </w:num>
  <w:num w:numId="16" w16cid:durableId="1914703188">
    <w:abstractNumId w:val="4"/>
  </w:num>
  <w:num w:numId="17" w16cid:durableId="1047022718">
    <w:abstractNumId w:val="12"/>
  </w:num>
  <w:num w:numId="18" w16cid:durableId="1129783134">
    <w:abstractNumId w:val="3"/>
  </w:num>
  <w:num w:numId="19" w16cid:durableId="2125228393">
    <w:abstractNumId w:val="11"/>
  </w:num>
  <w:num w:numId="20" w16cid:durableId="5833024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2B"/>
    <w:rsid w:val="00023FDB"/>
    <w:rsid w:val="00036321"/>
    <w:rsid w:val="00044941"/>
    <w:rsid w:val="00060D29"/>
    <w:rsid w:val="000711F8"/>
    <w:rsid w:val="0007419F"/>
    <w:rsid w:val="00076856"/>
    <w:rsid w:val="00080609"/>
    <w:rsid w:val="00083F96"/>
    <w:rsid w:val="000842A6"/>
    <w:rsid w:val="00097C80"/>
    <w:rsid w:val="000A1031"/>
    <w:rsid w:val="000A6FEB"/>
    <w:rsid w:val="000D12C6"/>
    <w:rsid w:val="000D3085"/>
    <w:rsid w:val="000F073F"/>
    <w:rsid w:val="00104F3A"/>
    <w:rsid w:val="00131D7B"/>
    <w:rsid w:val="001337C4"/>
    <w:rsid w:val="00134904"/>
    <w:rsid w:val="00137F43"/>
    <w:rsid w:val="00151A42"/>
    <w:rsid w:val="001542CE"/>
    <w:rsid w:val="00157FE5"/>
    <w:rsid w:val="00180674"/>
    <w:rsid w:val="00190EBA"/>
    <w:rsid w:val="001A40CE"/>
    <w:rsid w:val="001D3008"/>
    <w:rsid w:val="001E3ADA"/>
    <w:rsid w:val="001F3728"/>
    <w:rsid w:val="002261A4"/>
    <w:rsid w:val="00243467"/>
    <w:rsid w:val="00254DE7"/>
    <w:rsid w:val="0025520F"/>
    <w:rsid w:val="0029131D"/>
    <w:rsid w:val="00296842"/>
    <w:rsid w:val="002A4BA4"/>
    <w:rsid w:val="002B6152"/>
    <w:rsid w:val="002E137C"/>
    <w:rsid w:val="002F1EA7"/>
    <w:rsid w:val="002F6B78"/>
    <w:rsid w:val="00311F42"/>
    <w:rsid w:val="003169C1"/>
    <w:rsid w:val="0035604F"/>
    <w:rsid w:val="0038182B"/>
    <w:rsid w:val="00381AE3"/>
    <w:rsid w:val="003A12F3"/>
    <w:rsid w:val="003D18C5"/>
    <w:rsid w:val="003F06F7"/>
    <w:rsid w:val="003F67EF"/>
    <w:rsid w:val="00432A3E"/>
    <w:rsid w:val="0044153F"/>
    <w:rsid w:val="00445614"/>
    <w:rsid w:val="00450CE4"/>
    <w:rsid w:val="00451CF0"/>
    <w:rsid w:val="004524A0"/>
    <w:rsid w:val="00457051"/>
    <w:rsid w:val="00473DBC"/>
    <w:rsid w:val="00475EA9"/>
    <w:rsid w:val="00481FAD"/>
    <w:rsid w:val="00483FFD"/>
    <w:rsid w:val="004944EB"/>
    <w:rsid w:val="004A5863"/>
    <w:rsid w:val="004B1C40"/>
    <w:rsid w:val="004C38B2"/>
    <w:rsid w:val="004D2AF8"/>
    <w:rsid w:val="004F3A80"/>
    <w:rsid w:val="004F6028"/>
    <w:rsid w:val="00505442"/>
    <w:rsid w:val="005244D5"/>
    <w:rsid w:val="00524988"/>
    <w:rsid w:val="0054343A"/>
    <w:rsid w:val="00563FE4"/>
    <w:rsid w:val="00567885"/>
    <w:rsid w:val="005733DE"/>
    <w:rsid w:val="00575138"/>
    <w:rsid w:val="00575C9D"/>
    <w:rsid w:val="005854E9"/>
    <w:rsid w:val="0058758D"/>
    <w:rsid w:val="005C0CC8"/>
    <w:rsid w:val="005C70EA"/>
    <w:rsid w:val="005D33FB"/>
    <w:rsid w:val="005E7F00"/>
    <w:rsid w:val="005F7121"/>
    <w:rsid w:val="00600008"/>
    <w:rsid w:val="00623D45"/>
    <w:rsid w:val="00635D86"/>
    <w:rsid w:val="00646886"/>
    <w:rsid w:val="00650A92"/>
    <w:rsid w:val="0065610C"/>
    <w:rsid w:val="00671319"/>
    <w:rsid w:val="00680F6D"/>
    <w:rsid w:val="00683467"/>
    <w:rsid w:val="0069051F"/>
    <w:rsid w:val="00691B96"/>
    <w:rsid w:val="00693B83"/>
    <w:rsid w:val="00697BFC"/>
    <w:rsid w:val="006A1D71"/>
    <w:rsid w:val="006B5100"/>
    <w:rsid w:val="006C2633"/>
    <w:rsid w:val="006E1A4E"/>
    <w:rsid w:val="006E76EA"/>
    <w:rsid w:val="006F6F1F"/>
    <w:rsid w:val="00723311"/>
    <w:rsid w:val="00731640"/>
    <w:rsid w:val="00760BEC"/>
    <w:rsid w:val="0077469B"/>
    <w:rsid w:val="007769E6"/>
    <w:rsid w:val="0078225B"/>
    <w:rsid w:val="00783197"/>
    <w:rsid w:val="007B186B"/>
    <w:rsid w:val="007B1CB5"/>
    <w:rsid w:val="007C0916"/>
    <w:rsid w:val="007C0CE4"/>
    <w:rsid w:val="007C5544"/>
    <w:rsid w:val="0081341C"/>
    <w:rsid w:val="008222C1"/>
    <w:rsid w:val="00823A60"/>
    <w:rsid w:val="00824262"/>
    <w:rsid w:val="008479AB"/>
    <w:rsid w:val="00860A6D"/>
    <w:rsid w:val="0087326A"/>
    <w:rsid w:val="00874AA1"/>
    <w:rsid w:val="008B64F9"/>
    <w:rsid w:val="008C6361"/>
    <w:rsid w:val="008C7668"/>
    <w:rsid w:val="008F01CC"/>
    <w:rsid w:val="009049EE"/>
    <w:rsid w:val="009176CC"/>
    <w:rsid w:val="009236D7"/>
    <w:rsid w:val="00933691"/>
    <w:rsid w:val="00941B6B"/>
    <w:rsid w:val="009571F7"/>
    <w:rsid w:val="00973673"/>
    <w:rsid w:val="00975CA2"/>
    <w:rsid w:val="009860FB"/>
    <w:rsid w:val="00987EE4"/>
    <w:rsid w:val="00993B49"/>
    <w:rsid w:val="009C6E9F"/>
    <w:rsid w:val="009D7395"/>
    <w:rsid w:val="009F173E"/>
    <w:rsid w:val="00A01745"/>
    <w:rsid w:val="00A270B7"/>
    <w:rsid w:val="00A34E50"/>
    <w:rsid w:val="00A35720"/>
    <w:rsid w:val="00A452EE"/>
    <w:rsid w:val="00A50F57"/>
    <w:rsid w:val="00A774AA"/>
    <w:rsid w:val="00A81C28"/>
    <w:rsid w:val="00A92B86"/>
    <w:rsid w:val="00AA2CA5"/>
    <w:rsid w:val="00AB49EB"/>
    <w:rsid w:val="00AF0636"/>
    <w:rsid w:val="00B1212C"/>
    <w:rsid w:val="00B52F10"/>
    <w:rsid w:val="00B60D86"/>
    <w:rsid w:val="00BB04EC"/>
    <w:rsid w:val="00BB0993"/>
    <w:rsid w:val="00BF0C48"/>
    <w:rsid w:val="00C13595"/>
    <w:rsid w:val="00C406F6"/>
    <w:rsid w:val="00C40895"/>
    <w:rsid w:val="00C91446"/>
    <w:rsid w:val="00CA1AC5"/>
    <w:rsid w:val="00CD35FB"/>
    <w:rsid w:val="00CE74C1"/>
    <w:rsid w:val="00D30DC2"/>
    <w:rsid w:val="00D37393"/>
    <w:rsid w:val="00D733E0"/>
    <w:rsid w:val="00D809D4"/>
    <w:rsid w:val="00D93BD3"/>
    <w:rsid w:val="00DA23E2"/>
    <w:rsid w:val="00DA2458"/>
    <w:rsid w:val="00DB6623"/>
    <w:rsid w:val="00E01F80"/>
    <w:rsid w:val="00E02BD5"/>
    <w:rsid w:val="00E06C15"/>
    <w:rsid w:val="00E17910"/>
    <w:rsid w:val="00E179C2"/>
    <w:rsid w:val="00E87C7D"/>
    <w:rsid w:val="00E96D02"/>
    <w:rsid w:val="00EB7D3D"/>
    <w:rsid w:val="00EC08EB"/>
    <w:rsid w:val="00ED5F75"/>
    <w:rsid w:val="00F0753D"/>
    <w:rsid w:val="00F1312A"/>
    <w:rsid w:val="00F14087"/>
    <w:rsid w:val="00F37701"/>
    <w:rsid w:val="00F46CA9"/>
    <w:rsid w:val="00F567C9"/>
    <w:rsid w:val="00F65417"/>
    <w:rsid w:val="00F80CCE"/>
    <w:rsid w:val="00F81DED"/>
    <w:rsid w:val="00F84D2E"/>
    <w:rsid w:val="00FA4CD2"/>
    <w:rsid w:val="00FA6F20"/>
    <w:rsid w:val="00FB3B75"/>
    <w:rsid w:val="00FC27C7"/>
    <w:rsid w:val="00FF7BFD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DD5B1"/>
  <w15:chartTrackingRefBased/>
  <w15:docId w15:val="{54580D86-13B1-4AC2-B105-E3FDE193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728"/>
    <w:pPr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2"/>
    <w:qFormat/>
    <w:rsid w:val="009D7395"/>
    <w:pPr>
      <w:keepNext/>
      <w:keepLines/>
      <w:numPr>
        <w:numId w:val="5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93B49"/>
    <w:pPr>
      <w:numPr>
        <w:ilvl w:val="1"/>
        <w:numId w:val="5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BA4"/>
    <w:pPr>
      <w:numPr>
        <w:ilvl w:val="2"/>
        <w:numId w:val="5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uiPriority w:val="11"/>
    <w:qFormat/>
    <w:rsid w:val="006B5100"/>
    <w:pPr>
      <w:numPr>
        <w:numId w:val="4"/>
      </w:numPr>
      <w:ind w:left="714" w:hanging="357"/>
      <w:contextualSpacing/>
    </w:pPr>
    <w:rPr>
      <w:color w:val="002060"/>
    </w:rPr>
  </w:style>
  <w:style w:type="paragraph" w:styleId="Ttulo">
    <w:name w:val="Title"/>
    <w:basedOn w:val="Normal"/>
    <w:next w:val="Normal"/>
    <w:link w:val="TtuloCar"/>
    <w:uiPriority w:val="1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5F7121"/>
    <w:pPr>
      <w:numPr>
        <w:numId w:val="16"/>
      </w:numPr>
      <w:ind w:right="57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  <w:lang w:eastAsia="es-ES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numPr>
        <w:numId w:val="9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numPr>
        <w:numId w:val="10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  <w:style w:type="paragraph" w:styleId="NormalWeb">
    <w:name w:val="Normal (Web)"/>
    <w:basedOn w:val="Normal"/>
    <w:uiPriority w:val="99"/>
    <w:semiHidden/>
    <w:unhideWhenUsed/>
    <w:rsid w:val="0038182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ES"/>
    </w:rPr>
  </w:style>
  <w:style w:type="character" w:styleId="Textoennegrita">
    <w:name w:val="Strong"/>
    <w:basedOn w:val="Fuentedeprrafopredeter"/>
    <w:uiPriority w:val="22"/>
    <w:qFormat/>
    <w:rsid w:val="0038182B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818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818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182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818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to\Movistar%20Cloud\INFORMATICA%20DEPARTAMENTO\FORMACION\DIGITECH\_PLANTILLA%20WORD%20reduci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0D2437-8BC8-4E96-9326-C9FB43072E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_PLANTILLA WORD reducida</Template>
  <TotalTime>76</TotalTime>
  <Pages>3</Pages>
  <Words>483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TESTEO DE PRUEBAS TEMA 3</dc:title>
  <dc:subject>Entorno de desarrollo</dc:subject>
  <dc:creator>Alberto</dc:creator>
  <cp:keywords/>
  <dc:description/>
  <cp:lastModifiedBy>Alberto Ruiz</cp:lastModifiedBy>
  <cp:revision>41</cp:revision>
  <cp:lastPrinted>2023-01-13T18:46:00Z</cp:lastPrinted>
  <dcterms:created xsi:type="dcterms:W3CDTF">2023-01-09T15:56:00Z</dcterms:created>
  <dcterms:modified xsi:type="dcterms:W3CDTF">2025-01-19T11:18:00Z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