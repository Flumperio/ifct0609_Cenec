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39252924"/>
        <w:docPartObj>
          <w:docPartGallery w:val="Cover Pages"/>
          <w:docPartUnique/>
        </w:docPartObj>
      </w:sdtPr>
      <w:sdtEndPr>
        <w:rPr>
          <w:rFonts w:ascii="Arial" w:eastAsia="Georgia" w:hAnsi="Arial" w:cs="Arial"/>
          <w:color w:val="002060"/>
          <w:sz w:val="64"/>
          <w:szCs w:val="22"/>
          <w:lang w:val="es-ES_tradnl" w:bidi="en-US"/>
        </w:rPr>
      </w:sdtEndPr>
      <w:sdtContent>
        <w:p w14:paraId="4453C089" w14:textId="11DCC74D" w:rsidR="00B52F10" w:rsidRDefault="00B52F10" w:rsidP="0047425B">
          <w:pPr>
            <w:pStyle w:val="Nombre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CB9DD50" wp14:editId="5DD6879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53C696" w14:textId="77777777" w:rsidR="0081341C" w:rsidRDefault="0081341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CB9DD5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left:0;text-align:left;margin-left:0;margin-top:0;width:8in;height:79.5pt;z-index:251667456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3353C696" w14:textId="77777777" w:rsidR="0081341C" w:rsidRDefault="0081341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3CF2439" w14:textId="77777777" w:rsidR="00B26B13" w:rsidRDefault="00B26B13" w:rsidP="00801239">
          <w:pPr>
            <w:rPr>
              <w:rFonts w:ascii="Arial" w:eastAsia="Georgia" w:hAnsi="Arial" w:cs="Arial"/>
              <w:color w:val="002060"/>
              <w:sz w:val="64"/>
              <w:szCs w:val="22"/>
              <w:lang w:val="es-ES_tradnl" w:bidi="en-US"/>
            </w:rPr>
          </w:pPr>
        </w:p>
        <w:p w14:paraId="722230A1" w14:textId="77777777" w:rsidR="00B26B13" w:rsidRDefault="00B26B13" w:rsidP="00801239">
          <w:pPr>
            <w:rPr>
              <w:rFonts w:ascii="Arial" w:eastAsia="Georgia" w:hAnsi="Arial" w:cs="Arial"/>
              <w:color w:val="002060"/>
              <w:sz w:val="64"/>
              <w:szCs w:val="22"/>
              <w:lang w:val="es-ES_tradnl" w:bidi="en-US"/>
            </w:rPr>
          </w:pPr>
        </w:p>
        <w:p w14:paraId="11702245" w14:textId="0CAD5F00" w:rsidR="0038182B" w:rsidRPr="00801239" w:rsidRDefault="00B52F10" w:rsidP="00801239">
          <w:pPr>
            <w:rPr>
              <w:rFonts w:ascii="Arial" w:eastAsia="Georgia" w:hAnsi="Arial" w:cs="Arial"/>
              <w:color w:val="002060"/>
              <w:sz w:val="64"/>
              <w:szCs w:val="22"/>
              <w:lang w:val="es-ES_tradnl" w:bidi="en-US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5E97976" wp14:editId="58E57829">
                    <wp:simplePos x="0" y="0"/>
                    <wp:positionH relativeFrom="page">
                      <wp:posOffset>221615</wp:posOffset>
                    </wp:positionH>
                    <wp:positionV relativeFrom="page">
                      <wp:posOffset>2155825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EEFB82" w14:textId="0A1DD6E0" w:rsidR="0081341C" w:rsidRDefault="00344C14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EA1BCB" w:rsidRPr="00EA1BCB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EJERCICIOS DOCUMENTACIÓN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B3369B1" w14:textId="77777777" w:rsidR="0081341C" w:rsidRDefault="0038182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Entorno de desarrollo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5E97976" id="Cuadro de texto 154" o:spid="_x0000_s1027" type="#_x0000_t202" style="position:absolute;left:0;text-align:left;margin-left:17.45pt;margin-top:169.75pt;width:8in;height:286.5pt;z-index:251665408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" filled="f" stroked="f" strokeweight=".5pt">
                    <v:textbox inset="126pt,0,54pt,0">
                      <w:txbxContent>
                        <w:p w14:paraId="10EEFB82" w14:textId="0A1DD6E0" w:rsidR="0081341C" w:rsidRDefault="00344C14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EA1BCB" w:rsidRPr="00EA1BCB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EJERCICIOS DOCUMENTACIÓN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B3369B1" w14:textId="77777777" w:rsidR="0081341C" w:rsidRDefault="0038182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Entorno de desarrollo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Fonts w:ascii="Arial" w:eastAsia="Georgia" w:hAnsi="Arial" w:cs="Arial"/>
              <w:color w:val="002060"/>
              <w:sz w:val="64"/>
              <w:szCs w:val="22"/>
              <w:lang w:val="es-ES_tradnl" w:bidi="en-US"/>
            </w:rPr>
            <w:br w:type="page"/>
          </w:r>
        </w:p>
      </w:sdtContent>
    </w:sdt>
    <w:p w14:paraId="772D81B7" w14:textId="7A7BF5AE" w:rsidR="00F46BCA" w:rsidRDefault="00F46BCA" w:rsidP="001813E2">
      <w:pPr>
        <w:pStyle w:val="Textopreformateado"/>
        <w:spacing w:after="283"/>
        <w:sectPr w:rsidR="00F46BCA" w:rsidSect="00F46BCA">
          <w:pgSz w:w="11906" w:h="16838"/>
          <w:pgMar w:top="1134" w:right="1134" w:bottom="1134" w:left="1134" w:header="720" w:footer="720" w:gutter="0"/>
          <w:cols w:space="720"/>
          <w:formProt w:val="0"/>
          <w:noEndnote/>
        </w:sectPr>
      </w:pPr>
    </w:p>
    <w:p w14:paraId="22E75452" w14:textId="465D827C" w:rsidR="00922ED0" w:rsidRDefault="00B26B13" w:rsidP="00922ED0">
      <w:r>
        <w:lastRenderedPageBreak/>
        <w:t>PRINCIPALES ANOTACION PARA JAVADOC</w:t>
      </w:r>
    </w:p>
    <w:p w14:paraId="36080305" w14:textId="77777777" w:rsidR="00DE1B5A" w:rsidRPr="00DE1B5A" w:rsidRDefault="00DE1B5A" w:rsidP="00DE1B5A">
      <w:pPr>
        <w:numPr>
          <w:ilvl w:val="0"/>
          <w:numId w:val="2"/>
        </w:numPr>
        <w:rPr>
          <w:b/>
          <w:bCs/>
        </w:rPr>
      </w:pPr>
      <w:r w:rsidRPr="00DE1B5A">
        <w:rPr>
          <w:rFonts w:ascii="Segoe UI Emoji" w:hAnsi="Segoe UI Emoji" w:cs="Segoe UI Emoji"/>
          <w:b/>
          <w:bCs/>
        </w:rPr>
        <w:t>📘</w:t>
      </w:r>
      <w:r w:rsidRPr="00DE1B5A">
        <w:rPr>
          <w:b/>
          <w:bCs/>
        </w:rPr>
        <w:t xml:space="preserve"> Principales anotaciones </w:t>
      </w:r>
      <w:proofErr w:type="spellStart"/>
      <w:r w:rsidRPr="00DE1B5A">
        <w:rPr>
          <w:b/>
          <w:bCs/>
        </w:rPr>
        <w:t>Javadoc</w:t>
      </w:r>
      <w:proofErr w:type="spellEnd"/>
      <w:r w:rsidRPr="00DE1B5A">
        <w:rPr>
          <w:b/>
          <w:bCs/>
        </w:rPr>
        <w:t xml:space="preserve"> en Java</w:t>
      </w:r>
    </w:p>
    <w:p w14:paraId="6C689D9F" w14:textId="77777777" w:rsidR="00DE1B5A" w:rsidRPr="00DE1B5A" w:rsidRDefault="00DE1B5A" w:rsidP="00DE1B5A">
      <w:pPr>
        <w:numPr>
          <w:ilvl w:val="0"/>
          <w:numId w:val="2"/>
        </w:numPr>
        <w:rPr>
          <w:b/>
          <w:bCs/>
        </w:rPr>
      </w:pPr>
      <w:r w:rsidRPr="00DE1B5A">
        <w:rPr>
          <w:rFonts w:ascii="Segoe UI Emoji" w:hAnsi="Segoe UI Emoji" w:cs="Segoe UI Emoji"/>
          <w:b/>
          <w:bCs/>
        </w:rPr>
        <w:t>🧱</w:t>
      </w:r>
      <w:r w:rsidRPr="00DE1B5A">
        <w:rPr>
          <w:b/>
          <w:bCs/>
        </w:rPr>
        <w:t xml:space="preserve"> 1. @author</w:t>
      </w:r>
    </w:p>
    <w:p w14:paraId="0473CF8E" w14:textId="77777777" w:rsidR="00DE1B5A" w:rsidRPr="00DE1B5A" w:rsidRDefault="00DE1B5A" w:rsidP="00DE1B5A">
      <w:r w:rsidRPr="00DE1B5A">
        <w:t>Indica el autor del código.</w:t>
      </w:r>
    </w:p>
    <w:p w14:paraId="69EE388D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>/**</w:t>
      </w:r>
    </w:p>
    <w:p w14:paraId="72FC5B60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Clase que representa un alumno</w:t>
      </w:r>
    </w:p>
    <w:p w14:paraId="564A7021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@author Alberto</w:t>
      </w:r>
    </w:p>
    <w:p w14:paraId="00BC7E61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*/</w:t>
      </w:r>
    </w:p>
    <w:p w14:paraId="5A49014A" w14:textId="77777777" w:rsidR="00DE1B5A" w:rsidRPr="00DE1B5A" w:rsidRDefault="00DE1B5A" w:rsidP="00DE1B5A">
      <w:r w:rsidRPr="00DE1B5A">
        <w:pict w14:anchorId="1D154507">
          <v:rect id="_x0000_i1073" style="width:0;height:1.5pt" o:hralign="center" o:hrstd="t" o:hr="t" fillcolor="#a0a0a0" stroked="f"/>
        </w:pict>
      </w:r>
    </w:p>
    <w:p w14:paraId="3DC35A9C" w14:textId="77777777" w:rsidR="00DE1B5A" w:rsidRPr="00DE1B5A" w:rsidRDefault="00DE1B5A" w:rsidP="00DE1B5A">
      <w:pPr>
        <w:numPr>
          <w:ilvl w:val="0"/>
          <w:numId w:val="2"/>
        </w:numPr>
        <w:rPr>
          <w:b/>
          <w:bCs/>
        </w:rPr>
      </w:pPr>
      <w:r w:rsidRPr="00DE1B5A">
        <w:rPr>
          <w:rFonts w:ascii="Segoe UI Emoji" w:hAnsi="Segoe UI Emoji" w:cs="Segoe UI Emoji"/>
          <w:b/>
          <w:bCs/>
        </w:rPr>
        <w:t>📅</w:t>
      </w:r>
      <w:r w:rsidRPr="00DE1B5A">
        <w:rPr>
          <w:b/>
          <w:bCs/>
        </w:rPr>
        <w:t xml:space="preserve"> 2. @version</w:t>
      </w:r>
    </w:p>
    <w:p w14:paraId="0A77F91A" w14:textId="77777777" w:rsidR="00DE1B5A" w:rsidRPr="00DE1B5A" w:rsidRDefault="00DE1B5A" w:rsidP="00DE1B5A">
      <w:r w:rsidRPr="00DE1B5A">
        <w:t>Indica la versión.</w:t>
      </w:r>
    </w:p>
    <w:p w14:paraId="379C1989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>/**</w:t>
      </w:r>
    </w:p>
    <w:p w14:paraId="7A8C745C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Clase calculadora</w:t>
      </w:r>
    </w:p>
    <w:p w14:paraId="7958D438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@version 1.0</w:t>
      </w:r>
    </w:p>
    <w:p w14:paraId="5FD270A3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*/</w:t>
      </w:r>
    </w:p>
    <w:p w14:paraId="273806A4" w14:textId="77777777" w:rsidR="00DE1B5A" w:rsidRPr="00DE1B5A" w:rsidRDefault="00DE1B5A" w:rsidP="00DE1B5A">
      <w:r w:rsidRPr="00DE1B5A">
        <w:pict w14:anchorId="5405DEA8">
          <v:rect id="_x0000_i1074" style="width:0;height:1.5pt" o:hralign="center" o:hrstd="t" o:hr="t" fillcolor="#a0a0a0" stroked="f"/>
        </w:pict>
      </w:r>
    </w:p>
    <w:p w14:paraId="2B638ADC" w14:textId="77777777" w:rsidR="00DE1B5A" w:rsidRPr="00DE1B5A" w:rsidRDefault="00DE1B5A" w:rsidP="00DE1B5A">
      <w:pPr>
        <w:numPr>
          <w:ilvl w:val="0"/>
          <w:numId w:val="2"/>
        </w:numPr>
        <w:rPr>
          <w:b/>
          <w:bCs/>
        </w:rPr>
      </w:pPr>
      <w:r w:rsidRPr="00DE1B5A">
        <w:rPr>
          <w:rFonts w:ascii="Segoe UI Emoji" w:hAnsi="Segoe UI Emoji" w:cs="Segoe UI Emoji"/>
          <w:b/>
          <w:bCs/>
        </w:rPr>
        <w:t>🧾</w:t>
      </w:r>
      <w:r w:rsidRPr="00DE1B5A">
        <w:rPr>
          <w:b/>
          <w:bCs/>
        </w:rPr>
        <w:t xml:space="preserve"> 3. @param </w:t>
      </w:r>
      <w:r w:rsidRPr="00DE1B5A">
        <w:rPr>
          <w:rFonts w:ascii="Segoe UI Emoji" w:hAnsi="Segoe UI Emoji" w:cs="Segoe UI Emoji"/>
          <w:b/>
          <w:bCs/>
        </w:rPr>
        <w:t>⭐</w:t>
      </w:r>
      <w:r w:rsidRPr="00DE1B5A">
        <w:rPr>
          <w:b/>
          <w:bCs/>
        </w:rPr>
        <w:t xml:space="preserve"> (MUY IMPORTANTE)</w:t>
      </w:r>
    </w:p>
    <w:p w14:paraId="24D2E620" w14:textId="77777777" w:rsidR="00DE1B5A" w:rsidRPr="00DE1B5A" w:rsidRDefault="00DE1B5A" w:rsidP="00DE1B5A">
      <w:r w:rsidRPr="00DE1B5A">
        <w:t>Describe un parámetro de un método.</w:t>
      </w:r>
    </w:p>
    <w:p w14:paraId="49D3290C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>/**</w:t>
      </w:r>
    </w:p>
    <w:p w14:paraId="44DA9FE1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Suma dos números</w:t>
      </w:r>
    </w:p>
    <w:p w14:paraId="12345182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@param a primer número</w:t>
      </w:r>
    </w:p>
    <w:p w14:paraId="7C27A8BD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@param b segundo número</w:t>
      </w:r>
    </w:p>
    <w:p w14:paraId="18814390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*/</w:t>
      </w:r>
    </w:p>
    <w:p w14:paraId="3209AA2E" w14:textId="77777777" w:rsidR="00DE1B5A" w:rsidRPr="00DE1B5A" w:rsidRDefault="00DE1B5A" w:rsidP="00DE1B5A">
      <w:pPr>
        <w:shd w:val="clear" w:color="auto" w:fill="D9E2F3" w:themeFill="accent1" w:themeFillTint="33"/>
      </w:pPr>
      <w:proofErr w:type="spellStart"/>
      <w:r w:rsidRPr="00DE1B5A">
        <w:t>public</w:t>
      </w:r>
      <w:proofErr w:type="spellEnd"/>
      <w:r w:rsidRPr="00DE1B5A">
        <w:t xml:space="preserve"> </w:t>
      </w:r>
      <w:proofErr w:type="spellStart"/>
      <w:r w:rsidRPr="00DE1B5A">
        <w:t>int</w:t>
      </w:r>
      <w:proofErr w:type="spellEnd"/>
      <w:r w:rsidRPr="00DE1B5A">
        <w:t xml:space="preserve"> </w:t>
      </w:r>
      <w:proofErr w:type="gramStart"/>
      <w:r w:rsidRPr="00DE1B5A">
        <w:t>sumar(</w:t>
      </w:r>
      <w:proofErr w:type="spellStart"/>
      <w:proofErr w:type="gramEnd"/>
      <w:r w:rsidRPr="00DE1B5A">
        <w:t>int</w:t>
      </w:r>
      <w:proofErr w:type="spellEnd"/>
      <w:r w:rsidRPr="00DE1B5A">
        <w:t xml:space="preserve"> a, </w:t>
      </w:r>
      <w:proofErr w:type="spellStart"/>
      <w:r w:rsidRPr="00DE1B5A">
        <w:t>int</w:t>
      </w:r>
      <w:proofErr w:type="spellEnd"/>
      <w:r w:rsidRPr="00DE1B5A">
        <w:t xml:space="preserve"> b) {</w:t>
      </w:r>
    </w:p>
    <w:p w14:paraId="37D26966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   </w:t>
      </w:r>
      <w:proofErr w:type="spellStart"/>
      <w:r w:rsidRPr="00DE1B5A">
        <w:t>return</w:t>
      </w:r>
      <w:proofErr w:type="spellEnd"/>
      <w:r w:rsidRPr="00DE1B5A">
        <w:t xml:space="preserve"> a + b;</w:t>
      </w:r>
    </w:p>
    <w:p w14:paraId="1E223ADC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>}</w:t>
      </w:r>
    </w:p>
    <w:p w14:paraId="2238C45E" w14:textId="77777777" w:rsidR="00DE1B5A" w:rsidRPr="00DE1B5A" w:rsidRDefault="00DE1B5A" w:rsidP="00DE1B5A">
      <w:r w:rsidRPr="00DE1B5A">
        <w:pict w14:anchorId="003BA6F5">
          <v:rect id="_x0000_i1075" style="width:0;height:1.5pt" o:hralign="center" o:hrstd="t" o:hr="t" fillcolor="#a0a0a0" stroked="f"/>
        </w:pict>
      </w:r>
    </w:p>
    <w:p w14:paraId="76D217B2" w14:textId="77777777" w:rsidR="00DE1B5A" w:rsidRPr="00DE1B5A" w:rsidRDefault="00DE1B5A" w:rsidP="00DE1B5A">
      <w:pPr>
        <w:numPr>
          <w:ilvl w:val="0"/>
          <w:numId w:val="2"/>
        </w:numPr>
        <w:rPr>
          <w:b/>
          <w:bCs/>
        </w:rPr>
      </w:pPr>
      <w:r w:rsidRPr="00DE1B5A">
        <w:rPr>
          <w:rFonts w:ascii="Segoe UI Emoji" w:hAnsi="Segoe UI Emoji" w:cs="Segoe UI Emoji"/>
          <w:b/>
          <w:bCs/>
        </w:rPr>
        <w:t>🔁</w:t>
      </w:r>
      <w:r w:rsidRPr="00DE1B5A">
        <w:rPr>
          <w:b/>
          <w:bCs/>
        </w:rPr>
        <w:t xml:space="preserve"> 4. @return </w:t>
      </w:r>
      <w:r w:rsidRPr="00DE1B5A">
        <w:rPr>
          <w:rFonts w:ascii="Segoe UI Emoji" w:hAnsi="Segoe UI Emoji" w:cs="Segoe UI Emoji"/>
          <w:b/>
          <w:bCs/>
        </w:rPr>
        <w:t>⭐</w:t>
      </w:r>
      <w:r w:rsidRPr="00DE1B5A">
        <w:rPr>
          <w:b/>
          <w:bCs/>
        </w:rPr>
        <w:t xml:space="preserve"> (MUY IMPORTANTE)</w:t>
      </w:r>
    </w:p>
    <w:p w14:paraId="74E407CA" w14:textId="77777777" w:rsidR="00DE1B5A" w:rsidRPr="00DE1B5A" w:rsidRDefault="00DE1B5A" w:rsidP="00DE1B5A">
      <w:r w:rsidRPr="00DE1B5A">
        <w:t>Describe el valor que devuelve el método.</w:t>
      </w:r>
    </w:p>
    <w:p w14:paraId="6B0BC199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>/**</w:t>
      </w:r>
    </w:p>
    <w:p w14:paraId="3D0EF61B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@return resultado de la suma</w:t>
      </w:r>
    </w:p>
    <w:p w14:paraId="02043677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lastRenderedPageBreak/>
        <w:t xml:space="preserve"> */</w:t>
      </w:r>
    </w:p>
    <w:p w14:paraId="76AA1FBC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>Ejemplo completo:</w:t>
      </w:r>
    </w:p>
    <w:p w14:paraId="77906B74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>/**</w:t>
      </w:r>
    </w:p>
    <w:p w14:paraId="7A773128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Suma dos números</w:t>
      </w:r>
    </w:p>
    <w:p w14:paraId="49A5BAA6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@param a primer número</w:t>
      </w:r>
    </w:p>
    <w:p w14:paraId="75F65A87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@param b segundo número</w:t>
      </w:r>
    </w:p>
    <w:p w14:paraId="06FBE049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@return resultado</w:t>
      </w:r>
    </w:p>
    <w:p w14:paraId="07D81216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*/</w:t>
      </w:r>
    </w:p>
    <w:p w14:paraId="073A8700" w14:textId="77777777" w:rsidR="00DE1B5A" w:rsidRPr="00DE1B5A" w:rsidRDefault="00DE1B5A" w:rsidP="00DE1B5A">
      <w:r w:rsidRPr="00DE1B5A">
        <w:pict w14:anchorId="0B80A2E7">
          <v:rect id="_x0000_i1076" style="width:0;height:1.5pt" o:hralign="center" o:hrstd="t" o:hr="t" fillcolor="#a0a0a0" stroked="f"/>
        </w:pict>
      </w:r>
    </w:p>
    <w:p w14:paraId="6B59B688" w14:textId="77777777" w:rsidR="00DE1B5A" w:rsidRPr="00DE1B5A" w:rsidRDefault="00DE1B5A" w:rsidP="00DE1B5A">
      <w:pPr>
        <w:numPr>
          <w:ilvl w:val="0"/>
          <w:numId w:val="2"/>
        </w:numPr>
        <w:rPr>
          <w:b/>
          <w:bCs/>
        </w:rPr>
      </w:pPr>
      <w:r w:rsidRPr="00DE1B5A">
        <w:rPr>
          <w:rFonts w:ascii="Segoe UI Emoji" w:hAnsi="Segoe UI Emoji" w:cs="Segoe UI Emoji"/>
          <w:b/>
          <w:bCs/>
        </w:rPr>
        <w:t>⚠️</w:t>
      </w:r>
      <w:r w:rsidRPr="00DE1B5A">
        <w:rPr>
          <w:b/>
          <w:bCs/>
        </w:rPr>
        <w:t xml:space="preserve"> 5. @throws</w:t>
      </w:r>
    </w:p>
    <w:p w14:paraId="6BBC6DB3" w14:textId="77777777" w:rsidR="00DE1B5A" w:rsidRPr="00DE1B5A" w:rsidRDefault="00DE1B5A" w:rsidP="00DE1B5A">
      <w:r w:rsidRPr="00DE1B5A">
        <w:t>Describe una excepción.</w:t>
      </w:r>
    </w:p>
    <w:p w14:paraId="36C95441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>/**</w:t>
      </w:r>
    </w:p>
    <w:p w14:paraId="64B20E90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@throws </w:t>
      </w:r>
      <w:proofErr w:type="spellStart"/>
      <w:r w:rsidRPr="00DE1B5A">
        <w:t>Exception</w:t>
      </w:r>
      <w:proofErr w:type="spellEnd"/>
      <w:r w:rsidRPr="00DE1B5A">
        <w:t xml:space="preserve"> si el número es negativo</w:t>
      </w:r>
    </w:p>
    <w:p w14:paraId="1DE5990F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*/</w:t>
      </w:r>
    </w:p>
    <w:p w14:paraId="0C2D99C3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>Ejemplo:</w:t>
      </w:r>
    </w:p>
    <w:p w14:paraId="4C7081FD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>/**</w:t>
      </w:r>
    </w:p>
    <w:p w14:paraId="1337B0F0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Divide dos números</w:t>
      </w:r>
    </w:p>
    <w:p w14:paraId="5A8B9B7C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@param a dividendo</w:t>
      </w:r>
    </w:p>
    <w:p w14:paraId="38D8DC02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@param b divisor</w:t>
      </w:r>
    </w:p>
    <w:p w14:paraId="727D0B25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@return resultado</w:t>
      </w:r>
    </w:p>
    <w:p w14:paraId="42218327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@throws </w:t>
      </w:r>
      <w:proofErr w:type="spellStart"/>
      <w:r w:rsidRPr="00DE1B5A">
        <w:t>ArithmeticException</w:t>
      </w:r>
      <w:proofErr w:type="spellEnd"/>
      <w:r w:rsidRPr="00DE1B5A">
        <w:t xml:space="preserve"> si b es 0</w:t>
      </w:r>
    </w:p>
    <w:p w14:paraId="1AB13AA0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*/</w:t>
      </w:r>
    </w:p>
    <w:p w14:paraId="1C22BC3B" w14:textId="77777777" w:rsidR="00DE1B5A" w:rsidRPr="00DE1B5A" w:rsidRDefault="00DE1B5A" w:rsidP="00DE1B5A">
      <w:r w:rsidRPr="00DE1B5A">
        <w:pict w14:anchorId="60F63D9A">
          <v:rect id="_x0000_i1077" style="width:0;height:1.5pt" o:hralign="center" o:hrstd="t" o:hr="t" fillcolor="#a0a0a0" stroked="f"/>
        </w:pict>
      </w:r>
    </w:p>
    <w:p w14:paraId="7B9BEE6F" w14:textId="77777777" w:rsidR="00DE1B5A" w:rsidRPr="00DE1B5A" w:rsidRDefault="00DE1B5A" w:rsidP="00DE1B5A">
      <w:pPr>
        <w:numPr>
          <w:ilvl w:val="0"/>
          <w:numId w:val="2"/>
        </w:numPr>
        <w:rPr>
          <w:b/>
          <w:bCs/>
        </w:rPr>
      </w:pPr>
      <w:r w:rsidRPr="00DE1B5A">
        <w:rPr>
          <w:rFonts w:ascii="Segoe UI Emoji" w:hAnsi="Segoe UI Emoji" w:cs="Segoe UI Emoji"/>
          <w:b/>
          <w:bCs/>
        </w:rPr>
        <w:t>📝</w:t>
      </w:r>
      <w:r w:rsidRPr="00DE1B5A">
        <w:rPr>
          <w:b/>
          <w:bCs/>
        </w:rPr>
        <w:t xml:space="preserve"> 6. @see</w:t>
      </w:r>
    </w:p>
    <w:p w14:paraId="281711B6" w14:textId="77777777" w:rsidR="00DE1B5A" w:rsidRPr="00DE1B5A" w:rsidRDefault="00DE1B5A" w:rsidP="00DE1B5A">
      <w:r w:rsidRPr="00DE1B5A">
        <w:t>Referencia a otra clase o método.</w:t>
      </w:r>
    </w:p>
    <w:p w14:paraId="180F307C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>/**</w:t>
      </w:r>
    </w:p>
    <w:p w14:paraId="19C3D5D2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@see Calculadora</w:t>
      </w:r>
    </w:p>
    <w:p w14:paraId="08EEABCA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*/</w:t>
      </w:r>
    </w:p>
    <w:p w14:paraId="47411755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pict w14:anchorId="61A62250">
          <v:rect id="_x0000_i1078" style="width:0;height:1.5pt" o:hralign="center" o:hrstd="t" o:hr="t" fillcolor="#a0a0a0" stroked="f"/>
        </w:pict>
      </w:r>
    </w:p>
    <w:p w14:paraId="27290580" w14:textId="77777777" w:rsidR="00DE1B5A" w:rsidRPr="00DE1B5A" w:rsidRDefault="00DE1B5A" w:rsidP="00DE1B5A">
      <w:pPr>
        <w:numPr>
          <w:ilvl w:val="0"/>
          <w:numId w:val="2"/>
        </w:numPr>
        <w:rPr>
          <w:b/>
          <w:bCs/>
        </w:rPr>
      </w:pPr>
      <w:r w:rsidRPr="00DE1B5A">
        <w:rPr>
          <w:rFonts w:ascii="Segoe UI Emoji" w:hAnsi="Segoe UI Emoji" w:cs="Segoe UI Emoji"/>
          <w:b/>
          <w:bCs/>
        </w:rPr>
        <w:t>📌</w:t>
      </w:r>
      <w:r w:rsidRPr="00DE1B5A">
        <w:rPr>
          <w:b/>
          <w:bCs/>
        </w:rPr>
        <w:t xml:space="preserve"> 7. @since</w:t>
      </w:r>
    </w:p>
    <w:p w14:paraId="6BC4CF5F" w14:textId="77777777" w:rsidR="00DE1B5A" w:rsidRPr="00DE1B5A" w:rsidRDefault="00DE1B5A" w:rsidP="00DE1B5A">
      <w:r w:rsidRPr="00DE1B5A">
        <w:t>Desde qué versión existe.</w:t>
      </w:r>
    </w:p>
    <w:p w14:paraId="78546179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lastRenderedPageBreak/>
        <w:t>/**</w:t>
      </w:r>
    </w:p>
    <w:p w14:paraId="582C69CC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 @since 2025</w:t>
      </w:r>
    </w:p>
    <w:p w14:paraId="3AE3A747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 xml:space="preserve"> */</w:t>
      </w:r>
    </w:p>
    <w:p w14:paraId="4A952569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pict w14:anchorId="3D7F3EC4">
          <v:rect id="_x0000_i1079" style="width:0;height:1.5pt" o:hralign="center" o:hrstd="t" o:hr="t" fillcolor="#a0a0a0" stroked="f"/>
        </w:pict>
      </w:r>
    </w:p>
    <w:p w14:paraId="56C90615" w14:textId="77777777" w:rsidR="00DE1B5A" w:rsidRPr="00DE1B5A" w:rsidRDefault="00DE1B5A" w:rsidP="00DE1B5A">
      <w:pPr>
        <w:numPr>
          <w:ilvl w:val="0"/>
          <w:numId w:val="2"/>
        </w:numPr>
        <w:rPr>
          <w:b/>
          <w:bCs/>
        </w:rPr>
      </w:pPr>
      <w:r w:rsidRPr="00DE1B5A">
        <w:rPr>
          <w:rFonts w:ascii="Segoe UI Emoji" w:hAnsi="Segoe UI Emoji" w:cs="Segoe UI Emoji"/>
          <w:b/>
          <w:bCs/>
        </w:rPr>
        <w:t>⭐</w:t>
      </w:r>
      <w:r w:rsidRPr="00DE1B5A">
        <w:rPr>
          <w:b/>
          <w:bCs/>
        </w:rPr>
        <w:t xml:space="preserve"> EJEMPLO COMPLETO (IDEAL PARA EXAMEN DAM)</w:t>
      </w:r>
    </w:p>
    <w:p w14:paraId="78FB44C4" w14:textId="77777777" w:rsidR="00DE1B5A" w:rsidRPr="00DE1B5A" w:rsidRDefault="00DE1B5A" w:rsidP="00DE1B5A">
      <w:pPr>
        <w:shd w:val="clear" w:color="auto" w:fill="D9E2F3" w:themeFill="accent1" w:themeFillTint="33"/>
      </w:pPr>
      <w:r w:rsidRPr="00DE1B5A">
        <w:t>/**</w:t>
      </w:r>
    </w:p>
    <w:p w14:paraId="5A8A1E0B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  <w:r w:rsidRPr="00DE1B5A">
        <w:t xml:space="preserve"> * Clase Calculadora</w:t>
      </w:r>
    </w:p>
    <w:p w14:paraId="7FAF7C29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  <w:r w:rsidRPr="00DE1B5A">
        <w:t xml:space="preserve"> * Permite realizar operaciones básicas</w:t>
      </w:r>
    </w:p>
    <w:p w14:paraId="0A3B2DE1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  <w:r w:rsidRPr="00DE1B5A">
        <w:t xml:space="preserve"> * </w:t>
      </w:r>
    </w:p>
    <w:p w14:paraId="1B5BC351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  <w:r w:rsidRPr="00DE1B5A">
        <w:t xml:space="preserve"> * @author Alberto</w:t>
      </w:r>
    </w:p>
    <w:p w14:paraId="2A60C535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  <w:r w:rsidRPr="00DE1B5A">
        <w:t xml:space="preserve"> * @version 1.0</w:t>
      </w:r>
    </w:p>
    <w:p w14:paraId="5D7A405E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  <w:r w:rsidRPr="00DE1B5A">
        <w:t xml:space="preserve"> * @since 2025</w:t>
      </w:r>
    </w:p>
    <w:p w14:paraId="3604463E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  <w:r w:rsidRPr="00DE1B5A">
        <w:t xml:space="preserve"> */</w:t>
      </w:r>
    </w:p>
    <w:p w14:paraId="5D07882C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  <w:proofErr w:type="spellStart"/>
      <w:r w:rsidRPr="00DE1B5A">
        <w:t>public</w:t>
      </w:r>
      <w:proofErr w:type="spellEnd"/>
      <w:r w:rsidRPr="00DE1B5A">
        <w:t xml:space="preserve"> </w:t>
      </w:r>
      <w:proofErr w:type="spellStart"/>
      <w:r w:rsidRPr="00DE1B5A">
        <w:t>class</w:t>
      </w:r>
      <w:proofErr w:type="spellEnd"/>
      <w:r w:rsidRPr="00DE1B5A">
        <w:t xml:space="preserve"> Calculadora {</w:t>
      </w:r>
    </w:p>
    <w:p w14:paraId="04FFDD0D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</w:p>
    <w:p w14:paraId="66CFDFC3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  <w:r w:rsidRPr="00DE1B5A">
        <w:t xml:space="preserve">    /**</w:t>
      </w:r>
    </w:p>
    <w:p w14:paraId="4FC823D7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  <w:r w:rsidRPr="00DE1B5A">
        <w:t xml:space="preserve">     * Suma dos números</w:t>
      </w:r>
    </w:p>
    <w:p w14:paraId="4C13CD71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  <w:r w:rsidRPr="00DE1B5A">
        <w:t xml:space="preserve">     * </w:t>
      </w:r>
    </w:p>
    <w:p w14:paraId="2EBD35D4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  <w:r w:rsidRPr="00DE1B5A">
        <w:t xml:space="preserve">     * @param a primer número</w:t>
      </w:r>
    </w:p>
    <w:p w14:paraId="2BC6CE53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  <w:r w:rsidRPr="00DE1B5A">
        <w:t xml:space="preserve">     * @param b segundo número</w:t>
      </w:r>
    </w:p>
    <w:p w14:paraId="04E6047F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  <w:r w:rsidRPr="00DE1B5A">
        <w:t xml:space="preserve">     * @return resultado de la suma</w:t>
      </w:r>
    </w:p>
    <w:p w14:paraId="07473469" w14:textId="77777777" w:rsidR="00DE1B5A" w:rsidRPr="00DE1B5A" w:rsidRDefault="00DE1B5A" w:rsidP="00DE1B5A">
      <w:pPr>
        <w:shd w:val="clear" w:color="auto" w:fill="D9E2F3" w:themeFill="accent1" w:themeFillTint="33"/>
        <w:spacing w:after="120"/>
        <w:rPr>
          <w:lang w:val="en-GB"/>
        </w:rPr>
      </w:pPr>
      <w:r w:rsidRPr="00DE1B5A">
        <w:t xml:space="preserve">     </w:t>
      </w:r>
      <w:r w:rsidRPr="00DE1B5A">
        <w:rPr>
          <w:lang w:val="en-GB"/>
        </w:rPr>
        <w:t>*/</w:t>
      </w:r>
    </w:p>
    <w:p w14:paraId="51B2636E" w14:textId="77777777" w:rsidR="00DE1B5A" w:rsidRPr="00DE1B5A" w:rsidRDefault="00DE1B5A" w:rsidP="00DE1B5A">
      <w:pPr>
        <w:shd w:val="clear" w:color="auto" w:fill="D9E2F3" w:themeFill="accent1" w:themeFillTint="33"/>
        <w:spacing w:after="120"/>
        <w:rPr>
          <w:lang w:val="en-GB"/>
        </w:rPr>
      </w:pPr>
      <w:r w:rsidRPr="00DE1B5A">
        <w:rPr>
          <w:lang w:val="en-GB"/>
        </w:rPr>
        <w:t xml:space="preserve">    public int </w:t>
      </w:r>
      <w:proofErr w:type="spellStart"/>
      <w:proofErr w:type="gramStart"/>
      <w:r w:rsidRPr="00DE1B5A">
        <w:rPr>
          <w:lang w:val="en-GB"/>
        </w:rPr>
        <w:t>sumar</w:t>
      </w:r>
      <w:proofErr w:type="spellEnd"/>
      <w:r w:rsidRPr="00DE1B5A">
        <w:rPr>
          <w:lang w:val="en-GB"/>
        </w:rPr>
        <w:t>(</w:t>
      </w:r>
      <w:proofErr w:type="gramEnd"/>
      <w:r w:rsidRPr="00DE1B5A">
        <w:rPr>
          <w:lang w:val="en-GB"/>
        </w:rPr>
        <w:t>int a, int b) {</w:t>
      </w:r>
    </w:p>
    <w:p w14:paraId="439D5125" w14:textId="77777777" w:rsidR="00DE1B5A" w:rsidRPr="00DE1B5A" w:rsidRDefault="00DE1B5A" w:rsidP="00DE1B5A">
      <w:pPr>
        <w:shd w:val="clear" w:color="auto" w:fill="D9E2F3" w:themeFill="accent1" w:themeFillTint="33"/>
        <w:spacing w:after="120"/>
        <w:rPr>
          <w:lang w:val="en-GB"/>
        </w:rPr>
      </w:pPr>
    </w:p>
    <w:p w14:paraId="053EDEA6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  <w:r w:rsidRPr="00DE1B5A">
        <w:rPr>
          <w:lang w:val="en-GB"/>
        </w:rPr>
        <w:t xml:space="preserve">        </w:t>
      </w:r>
      <w:proofErr w:type="spellStart"/>
      <w:r w:rsidRPr="00DE1B5A">
        <w:t>return</w:t>
      </w:r>
      <w:proofErr w:type="spellEnd"/>
      <w:r w:rsidRPr="00DE1B5A">
        <w:t xml:space="preserve"> a + b;</w:t>
      </w:r>
    </w:p>
    <w:p w14:paraId="57F0307D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</w:p>
    <w:p w14:paraId="34810F5E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  <w:r w:rsidRPr="00DE1B5A">
        <w:t xml:space="preserve">    }</w:t>
      </w:r>
    </w:p>
    <w:p w14:paraId="56374876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</w:p>
    <w:p w14:paraId="21E3C35E" w14:textId="77777777" w:rsidR="00DE1B5A" w:rsidRPr="00DE1B5A" w:rsidRDefault="00DE1B5A" w:rsidP="00DE1B5A">
      <w:pPr>
        <w:shd w:val="clear" w:color="auto" w:fill="D9E2F3" w:themeFill="accent1" w:themeFillTint="33"/>
        <w:spacing w:after="120"/>
      </w:pPr>
      <w:r w:rsidRPr="00DE1B5A">
        <w:t>}</w:t>
      </w:r>
    </w:p>
    <w:p w14:paraId="39CAA139" w14:textId="77777777" w:rsidR="00DE1B5A" w:rsidRPr="00DE1B5A" w:rsidRDefault="00DE1B5A" w:rsidP="00DE1B5A">
      <w:r w:rsidRPr="00DE1B5A">
        <w:pict w14:anchorId="5597A7AA">
          <v:rect id="_x0000_i1080" style="width:0;height:1.5pt" o:hralign="center" o:hrstd="t" o:hr="t" fillcolor="#a0a0a0" stroked="f"/>
        </w:pict>
      </w:r>
    </w:p>
    <w:p w14:paraId="2D97EAC4" w14:textId="77777777" w:rsidR="00DE1B5A" w:rsidRPr="00DE1B5A" w:rsidRDefault="00DE1B5A" w:rsidP="00DE1B5A">
      <w:pPr>
        <w:numPr>
          <w:ilvl w:val="0"/>
          <w:numId w:val="2"/>
        </w:numPr>
        <w:rPr>
          <w:b/>
          <w:bCs/>
        </w:rPr>
      </w:pPr>
      <w:r w:rsidRPr="00DE1B5A">
        <w:rPr>
          <w:rFonts w:ascii="Segoe UI Emoji" w:hAnsi="Segoe UI Emoji" w:cs="Segoe UI Emoji"/>
          <w:b/>
          <w:bCs/>
        </w:rPr>
        <w:t>🎓</w:t>
      </w:r>
      <w:r w:rsidRPr="00DE1B5A">
        <w:rPr>
          <w:b/>
          <w:bCs/>
        </w:rPr>
        <w:t xml:space="preserve"> LAS 4 MÁS IMPORTANTES PARA FP</w:t>
      </w:r>
    </w:p>
    <w:p w14:paraId="381619A0" w14:textId="77777777" w:rsidR="00DE1B5A" w:rsidRPr="00DE1B5A" w:rsidRDefault="00DE1B5A" w:rsidP="00DE1B5A">
      <w:r w:rsidRPr="00DE1B5A">
        <w:t>Si tienes que enseñar solo las esenciales: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486"/>
        <w:gridCol w:w="1435"/>
      </w:tblGrid>
      <w:tr w:rsidR="00DE1B5A" w:rsidRPr="00DE1B5A" w14:paraId="3BDA4062" w14:textId="77777777" w:rsidTr="00DE1B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1E059" w14:textId="77777777" w:rsidR="00DE1B5A" w:rsidRPr="00DE1B5A" w:rsidRDefault="00DE1B5A" w:rsidP="00DE1B5A">
            <w:pPr>
              <w:spacing w:after="160" w:line="259" w:lineRule="auto"/>
            </w:pPr>
            <w:r w:rsidRPr="00DE1B5A">
              <w:t>Anotación</w:t>
            </w:r>
          </w:p>
        </w:tc>
        <w:tc>
          <w:tcPr>
            <w:tcW w:w="0" w:type="auto"/>
            <w:hideMark/>
          </w:tcPr>
          <w:p w14:paraId="6E688C46" w14:textId="77777777" w:rsidR="00DE1B5A" w:rsidRPr="00DE1B5A" w:rsidRDefault="00DE1B5A" w:rsidP="00DE1B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1B5A">
              <w:t>Uso</w:t>
            </w:r>
          </w:p>
        </w:tc>
      </w:tr>
      <w:tr w:rsidR="00DE1B5A" w:rsidRPr="00DE1B5A" w14:paraId="1514CB37" w14:textId="77777777" w:rsidTr="00DE1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4B942" w14:textId="77777777" w:rsidR="00DE1B5A" w:rsidRPr="00DE1B5A" w:rsidRDefault="00DE1B5A" w:rsidP="00DE1B5A">
            <w:pPr>
              <w:spacing w:after="160" w:line="259" w:lineRule="auto"/>
            </w:pPr>
            <w:r w:rsidRPr="00DE1B5A">
              <w:lastRenderedPageBreak/>
              <w:t>@author</w:t>
            </w:r>
          </w:p>
        </w:tc>
        <w:tc>
          <w:tcPr>
            <w:tcW w:w="0" w:type="auto"/>
            <w:hideMark/>
          </w:tcPr>
          <w:p w14:paraId="67A3E1A8" w14:textId="77777777" w:rsidR="00DE1B5A" w:rsidRPr="00DE1B5A" w:rsidRDefault="00DE1B5A" w:rsidP="00DE1B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1B5A">
              <w:t>autor</w:t>
            </w:r>
          </w:p>
        </w:tc>
      </w:tr>
      <w:tr w:rsidR="00DE1B5A" w:rsidRPr="00DE1B5A" w14:paraId="209EFAD4" w14:textId="77777777" w:rsidTr="00DE1B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4C702" w14:textId="77777777" w:rsidR="00DE1B5A" w:rsidRPr="00DE1B5A" w:rsidRDefault="00DE1B5A" w:rsidP="00DE1B5A">
            <w:pPr>
              <w:spacing w:after="160" w:line="259" w:lineRule="auto"/>
            </w:pPr>
            <w:r w:rsidRPr="00DE1B5A">
              <w:t>@param</w:t>
            </w:r>
          </w:p>
        </w:tc>
        <w:tc>
          <w:tcPr>
            <w:tcW w:w="0" w:type="auto"/>
            <w:hideMark/>
          </w:tcPr>
          <w:p w14:paraId="6D13833F" w14:textId="77777777" w:rsidR="00DE1B5A" w:rsidRPr="00DE1B5A" w:rsidRDefault="00DE1B5A" w:rsidP="00DE1B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1B5A">
              <w:t>parámetros</w:t>
            </w:r>
          </w:p>
        </w:tc>
      </w:tr>
      <w:tr w:rsidR="00DE1B5A" w:rsidRPr="00DE1B5A" w14:paraId="0B58BBF2" w14:textId="77777777" w:rsidTr="00DE1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96312" w14:textId="77777777" w:rsidR="00DE1B5A" w:rsidRPr="00DE1B5A" w:rsidRDefault="00DE1B5A" w:rsidP="00DE1B5A">
            <w:pPr>
              <w:spacing w:after="160" w:line="259" w:lineRule="auto"/>
            </w:pPr>
            <w:r w:rsidRPr="00DE1B5A">
              <w:t>@return</w:t>
            </w:r>
          </w:p>
        </w:tc>
        <w:tc>
          <w:tcPr>
            <w:tcW w:w="0" w:type="auto"/>
            <w:hideMark/>
          </w:tcPr>
          <w:p w14:paraId="192A6B07" w14:textId="77777777" w:rsidR="00DE1B5A" w:rsidRPr="00DE1B5A" w:rsidRDefault="00DE1B5A" w:rsidP="00DE1B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1B5A">
              <w:t>retorno</w:t>
            </w:r>
          </w:p>
        </w:tc>
      </w:tr>
      <w:tr w:rsidR="00DE1B5A" w:rsidRPr="00DE1B5A" w14:paraId="11542CF8" w14:textId="77777777" w:rsidTr="00DE1B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EE291" w14:textId="77777777" w:rsidR="00DE1B5A" w:rsidRPr="00DE1B5A" w:rsidRDefault="00DE1B5A" w:rsidP="00DE1B5A">
            <w:pPr>
              <w:spacing w:after="160" w:line="259" w:lineRule="auto"/>
            </w:pPr>
            <w:r w:rsidRPr="00DE1B5A">
              <w:t>@version</w:t>
            </w:r>
          </w:p>
        </w:tc>
        <w:tc>
          <w:tcPr>
            <w:tcW w:w="0" w:type="auto"/>
            <w:hideMark/>
          </w:tcPr>
          <w:p w14:paraId="2FB6C299" w14:textId="77777777" w:rsidR="00DE1B5A" w:rsidRPr="00DE1B5A" w:rsidRDefault="00DE1B5A" w:rsidP="00DE1B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1B5A">
              <w:t>versión</w:t>
            </w:r>
          </w:p>
        </w:tc>
      </w:tr>
    </w:tbl>
    <w:p w14:paraId="6766D1B8" w14:textId="77777777" w:rsidR="00B26B13" w:rsidRDefault="00B26B13" w:rsidP="00922ED0"/>
    <w:p w14:paraId="28F1112A" w14:textId="77777777" w:rsidR="00B26B13" w:rsidRDefault="00B26B13" w:rsidP="00922ED0"/>
    <w:p w14:paraId="4FB4A04D" w14:textId="77777777" w:rsidR="00B26B13" w:rsidRDefault="00B26B13" w:rsidP="00B26B13">
      <w:pPr>
        <w:pStyle w:val="Ttulo1"/>
        <w:numPr>
          <w:ilvl w:val="0"/>
          <w:numId w:val="0"/>
        </w:numPr>
        <w:shd w:val="clear" w:color="auto" w:fill="222A35" w:themeFill="text2" w:themeFillShade="80"/>
        <w:ind w:left="432" w:hanging="432"/>
        <w:rPr>
          <w:rFonts w:cs="Segoe UI"/>
          <w:color w:val="0C022F"/>
          <w:sz w:val="22"/>
          <w:szCs w:val="22"/>
        </w:rPr>
      </w:pPr>
      <w:r>
        <w:rPr>
          <w:rFonts w:cs="Segoe UI"/>
          <w:color w:val="FFFFFF" w:themeColor="background1"/>
          <w:sz w:val="22"/>
          <w:szCs w:val="22"/>
        </w:rPr>
        <w:t xml:space="preserve">1º </w:t>
      </w:r>
      <w:r w:rsidRPr="001813E2">
        <w:rPr>
          <w:rFonts w:cs="Segoe UI"/>
          <w:color w:val="FFFFFF" w:themeColor="background1"/>
          <w:sz w:val="22"/>
          <w:szCs w:val="22"/>
        </w:rPr>
        <w:t xml:space="preserve">Realiza el siguiente ejercicio utilizando </w:t>
      </w:r>
      <w:proofErr w:type="spellStart"/>
      <w:r>
        <w:rPr>
          <w:rFonts w:cs="Segoe UI"/>
          <w:color w:val="0C022F"/>
          <w:sz w:val="22"/>
          <w:szCs w:val="22"/>
        </w:rPr>
        <w:t>JavaDoc</w:t>
      </w:r>
      <w:proofErr w:type="spellEnd"/>
      <w:r>
        <w:rPr>
          <w:rFonts w:cs="Segoe UI"/>
          <w:color w:val="0C022F"/>
          <w:sz w:val="22"/>
          <w:szCs w:val="22"/>
        </w:rPr>
        <w:t xml:space="preserve">: </w:t>
      </w:r>
    </w:p>
    <w:p w14:paraId="1661DA3D" w14:textId="77777777" w:rsidR="00B26B13" w:rsidRDefault="00B26B13" w:rsidP="00922ED0"/>
    <w:p w14:paraId="262B5CEF" w14:textId="5CCFA9F4" w:rsidR="00922ED0" w:rsidRDefault="00922ED0" w:rsidP="00922ED0">
      <w:r>
        <w:t xml:space="preserve">Realiza el siguiente ejercicio y utiliza la herramienta </w:t>
      </w:r>
      <w:proofErr w:type="spellStart"/>
      <w:r>
        <w:t>javadoc</w:t>
      </w:r>
      <w:proofErr w:type="spellEnd"/>
      <w:r>
        <w:t>, para generar documentos:</w:t>
      </w:r>
    </w:p>
    <w:p w14:paraId="25B7CEBB" w14:textId="1782B4A7" w:rsidR="00922ED0" w:rsidRDefault="00922ED0" w:rsidP="00922ED0"/>
    <w:p w14:paraId="0DE8BFB9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proofErr w:type="spellStart"/>
      <w:r w:rsidRPr="00922ED0">
        <w:rPr>
          <w:rFonts w:ascii="Consolas" w:hAnsi="Consolas" w:cs="Consolas"/>
          <w:b/>
          <w:bCs/>
          <w:color w:val="7F0055"/>
        </w:rPr>
        <w:t>package</w:t>
      </w:r>
      <w:proofErr w:type="spellEnd"/>
      <w:r w:rsidRPr="00922ED0">
        <w:rPr>
          <w:rFonts w:ascii="Consolas" w:hAnsi="Consolas" w:cs="Consolas"/>
          <w:color w:val="000000"/>
        </w:rPr>
        <w:t xml:space="preserve"> </w:t>
      </w:r>
      <w:proofErr w:type="spellStart"/>
      <w:r w:rsidRPr="00922ED0">
        <w:rPr>
          <w:rFonts w:ascii="Consolas" w:hAnsi="Consolas" w:cs="Consolas"/>
          <w:color w:val="000000"/>
        </w:rPr>
        <w:t>javadoc</w:t>
      </w:r>
      <w:proofErr w:type="spellEnd"/>
      <w:r w:rsidRPr="00922ED0">
        <w:rPr>
          <w:rFonts w:ascii="Consolas" w:hAnsi="Consolas" w:cs="Consolas"/>
          <w:color w:val="000000"/>
        </w:rPr>
        <w:t>;</w:t>
      </w:r>
    </w:p>
    <w:p w14:paraId="350FC74B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</w:p>
    <w:p w14:paraId="395D4CBB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>/**</w:t>
      </w:r>
    </w:p>
    <w:p w14:paraId="4B557C86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* Esta clase representa un objeto Coche.</w:t>
      </w:r>
    </w:p>
    <w:p w14:paraId="2996EB4F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*</w:t>
      </w:r>
    </w:p>
    <w:p w14:paraId="1DCE0C3E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* </w:t>
      </w:r>
      <w:r w:rsidRPr="00922ED0">
        <w:rPr>
          <w:rFonts w:ascii="Consolas" w:hAnsi="Consolas" w:cs="Consolas"/>
          <w:b/>
          <w:bCs/>
          <w:color w:val="7F9FBF"/>
        </w:rPr>
        <w:t>@author</w:t>
      </w:r>
      <w:r w:rsidRPr="00922ED0">
        <w:rPr>
          <w:rFonts w:ascii="Consolas" w:hAnsi="Consolas" w:cs="Consolas"/>
          <w:color w:val="3F5FBF"/>
        </w:rPr>
        <w:t xml:space="preserve"> Alberto Ruiz</w:t>
      </w:r>
    </w:p>
    <w:p w14:paraId="04B87880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* </w:t>
      </w:r>
      <w:r w:rsidRPr="00922ED0">
        <w:rPr>
          <w:rFonts w:ascii="Consolas" w:hAnsi="Consolas" w:cs="Consolas"/>
          <w:b/>
          <w:bCs/>
          <w:color w:val="7F9FBF"/>
        </w:rPr>
        <w:t>@version</w:t>
      </w:r>
      <w:r w:rsidRPr="00922ED0">
        <w:rPr>
          <w:rFonts w:ascii="Consolas" w:hAnsi="Consolas" w:cs="Consolas"/>
          <w:color w:val="3F5FBF"/>
        </w:rPr>
        <w:t xml:space="preserve"> 1.0</w:t>
      </w:r>
    </w:p>
    <w:p w14:paraId="33F36F0A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* </w:t>
      </w:r>
      <w:r w:rsidRPr="00922ED0">
        <w:rPr>
          <w:rFonts w:ascii="Consolas" w:hAnsi="Consolas" w:cs="Consolas"/>
          <w:b/>
          <w:bCs/>
          <w:color w:val="7F9FBF"/>
        </w:rPr>
        <w:t>@since</w:t>
      </w:r>
      <w:r w:rsidRPr="00922ED0">
        <w:rPr>
          <w:rFonts w:ascii="Consolas" w:hAnsi="Consolas" w:cs="Consolas"/>
          <w:color w:val="3F5FBF"/>
        </w:rPr>
        <w:t xml:space="preserve"> 2022</w:t>
      </w:r>
      <w:r w:rsidRPr="00922ED0">
        <w:rPr>
          <w:rFonts w:ascii="Consolas" w:hAnsi="Consolas" w:cs="Consolas"/>
          <w:color w:val="7F7F9F"/>
        </w:rPr>
        <w:t>-</w:t>
      </w:r>
      <w:r w:rsidRPr="00922ED0">
        <w:rPr>
          <w:rFonts w:ascii="Consolas" w:hAnsi="Consolas" w:cs="Consolas"/>
          <w:color w:val="3F5FBF"/>
        </w:rPr>
        <w:t>03</w:t>
      </w:r>
      <w:r w:rsidRPr="00922ED0">
        <w:rPr>
          <w:rFonts w:ascii="Consolas" w:hAnsi="Consolas" w:cs="Consolas"/>
          <w:color w:val="7F7F9F"/>
        </w:rPr>
        <w:t>-</w:t>
      </w:r>
      <w:r w:rsidRPr="00922ED0">
        <w:rPr>
          <w:rFonts w:ascii="Consolas" w:hAnsi="Consolas" w:cs="Consolas"/>
          <w:color w:val="3F5FBF"/>
        </w:rPr>
        <w:t>01</w:t>
      </w:r>
    </w:p>
    <w:p w14:paraId="1CF79060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*/</w:t>
      </w:r>
    </w:p>
    <w:p w14:paraId="606A8020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proofErr w:type="spellStart"/>
      <w:r w:rsidRPr="00922ED0">
        <w:rPr>
          <w:rFonts w:ascii="Consolas" w:hAnsi="Consolas" w:cs="Consolas"/>
          <w:b/>
          <w:bCs/>
          <w:color w:val="7F0055"/>
        </w:rPr>
        <w:t>public</w:t>
      </w:r>
      <w:proofErr w:type="spellEnd"/>
      <w:r w:rsidRPr="00922ED0">
        <w:rPr>
          <w:rFonts w:ascii="Consolas" w:hAnsi="Consolas" w:cs="Consolas"/>
          <w:color w:val="000000"/>
        </w:rPr>
        <w:t xml:space="preserve"> </w:t>
      </w:r>
      <w:proofErr w:type="spellStart"/>
      <w:r w:rsidRPr="00922ED0">
        <w:rPr>
          <w:rFonts w:ascii="Consolas" w:hAnsi="Consolas" w:cs="Consolas"/>
          <w:b/>
          <w:bCs/>
          <w:color w:val="7F0055"/>
        </w:rPr>
        <w:t>class</w:t>
      </w:r>
      <w:proofErr w:type="spellEnd"/>
      <w:r w:rsidRPr="00922ED0">
        <w:rPr>
          <w:rFonts w:ascii="Consolas" w:hAnsi="Consolas" w:cs="Consolas"/>
          <w:color w:val="000000"/>
        </w:rPr>
        <w:t xml:space="preserve"> </w:t>
      </w:r>
      <w:proofErr w:type="spellStart"/>
      <w:r w:rsidRPr="00922ED0">
        <w:rPr>
          <w:rFonts w:ascii="Consolas" w:hAnsi="Consolas" w:cs="Consolas"/>
          <w:color w:val="000000"/>
        </w:rPr>
        <w:t>Javadoc</w:t>
      </w:r>
      <w:proofErr w:type="spellEnd"/>
      <w:r w:rsidRPr="00922ED0">
        <w:rPr>
          <w:rFonts w:ascii="Consolas" w:hAnsi="Consolas" w:cs="Consolas"/>
          <w:color w:val="000000"/>
        </w:rPr>
        <w:t xml:space="preserve"> {</w:t>
      </w:r>
    </w:p>
    <w:p w14:paraId="70C22FE0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</w:p>
    <w:p w14:paraId="64B3A5ED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</w:rPr>
        <w:t xml:space="preserve">    </w:t>
      </w:r>
      <w:r w:rsidRPr="00922ED0">
        <w:rPr>
          <w:rFonts w:ascii="Consolas" w:hAnsi="Consolas" w:cs="Consolas"/>
          <w:color w:val="3F5FBF"/>
        </w:rPr>
        <w:t>/**</w:t>
      </w:r>
    </w:p>
    <w:p w14:paraId="5AF1512F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 La marca del coche.</w:t>
      </w:r>
    </w:p>
    <w:p w14:paraId="76C45AFA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*/</w:t>
      </w:r>
    </w:p>
    <w:p w14:paraId="65E32007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</w:rPr>
        <w:t xml:space="preserve">    </w:t>
      </w:r>
      <w:proofErr w:type="spellStart"/>
      <w:r w:rsidRPr="00922ED0">
        <w:rPr>
          <w:rFonts w:ascii="Consolas" w:hAnsi="Consolas" w:cs="Consolas"/>
          <w:b/>
          <w:bCs/>
          <w:color w:val="7F0055"/>
        </w:rPr>
        <w:t>private</w:t>
      </w:r>
      <w:proofErr w:type="spellEnd"/>
      <w:r w:rsidRPr="00922ED0">
        <w:rPr>
          <w:rFonts w:ascii="Consolas" w:hAnsi="Consolas" w:cs="Consolas"/>
          <w:color w:val="000000"/>
        </w:rPr>
        <w:t xml:space="preserve"> String </w:t>
      </w:r>
      <w:r w:rsidRPr="00922ED0">
        <w:rPr>
          <w:rFonts w:ascii="Consolas" w:hAnsi="Consolas" w:cs="Consolas"/>
          <w:color w:val="0000C0"/>
        </w:rPr>
        <w:t>marca</w:t>
      </w:r>
      <w:r w:rsidRPr="00922ED0">
        <w:rPr>
          <w:rFonts w:ascii="Consolas" w:hAnsi="Consolas" w:cs="Consolas"/>
          <w:color w:val="000000"/>
        </w:rPr>
        <w:t>;</w:t>
      </w:r>
    </w:p>
    <w:p w14:paraId="5550AC72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</w:p>
    <w:p w14:paraId="12F46D94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</w:rPr>
        <w:t xml:space="preserve">    </w:t>
      </w:r>
      <w:r w:rsidRPr="00922ED0">
        <w:rPr>
          <w:rFonts w:ascii="Consolas" w:hAnsi="Consolas" w:cs="Consolas"/>
          <w:color w:val="3F5FBF"/>
        </w:rPr>
        <w:t>/**</w:t>
      </w:r>
    </w:p>
    <w:p w14:paraId="461C8A47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 El modelo del coche.</w:t>
      </w:r>
    </w:p>
    <w:p w14:paraId="4FF19285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*/</w:t>
      </w:r>
    </w:p>
    <w:p w14:paraId="018ED229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</w:rPr>
        <w:t xml:space="preserve">    </w:t>
      </w:r>
      <w:proofErr w:type="spellStart"/>
      <w:r w:rsidRPr="00922ED0">
        <w:rPr>
          <w:rFonts w:ascii="Consolas" w:hAnsi="Consolas" w:cs="Consolas"/>
          <w:b/>
          <w:bCs/>
          <w:color w:val="7F0055"/>
        </w:rPr>
        <w:t>private</w:t>
      </w:r>
      <w:proofErr w:type="spellEnd"/>
      <w:r w:rsidRPr="00922ED0">
        <w:rPr>
          <w:rFonts w:ascii="Consolas" w:hAnsi="Consolas" w:cs="Consolas"/>
          <w:color w:val="000000"/>
        </w:rPr>
        <w:t xml:space="preserve"> String </w:t>
      </w:r>
      <w:r w:rsidRPr="00922ED0">
        <w:rPr>
          <w:rFonts w:ascii="Consolas" w:hAnsi="Consolas" w:cs="Consolas"/>
          <w:color w:val="0000C0"/>
        </w:rPr>
        <w:t>modelo</w:t>
      </w:r>
      <w:r w:rsidRPr="00922ED0">
        <w:rPr>
          <w:rFonts w:ascii="Consolas" w:hAnsi="Consolas" w:cs="Consolas"/>
          <w:color w:val="000000"/>
        </w:rPr>
        <w:t>;</w:t>
      </w:r>
    </w:p>
    <w:p w14:paraId="5F211A34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</w:p>
    <w:p w14:paraId="13F71649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</w:rPr>
        <w:t xml:space="preserve">    </w:t>
      </w:r>
      <w:r w:rsidRPr="00922ED0">
        <w:rPr>
          <w:rFonts w:ascii="Consolas" w:hAnsi="Consolas" w:cs="Consolas"/>
          <w:color w:val="3F5FBF"/>
        </w:rPr>
        <w:t>/**</w:t>
      </w:r>
    </w:p>
    <w:p w14:paraId="091EA1D9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 El año de fabricación del coche.</w:t>
      </w:r>
    </w:p>
    <w:p w14:paraId="7733C590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*/</w:t>
      </w:r>
    </w:p>
    <w:p w14:paraId="182F2D4F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</w:rPr>
        <w:t xml:space="preserve">    </w:t>
      </w:r>
      <w:proofErr w:type="spellStart"/>
      <w:r w:rsidRPr="00922ED0">
        <w:rPr>
          <w:rFonts w:ascii="Consolas" w:hAnsi="Consolas" w:cs="Consolas"/>
          <w:b/>
          <w:bCs/>
          <w:color w:val="7F0055"/>
        </w:rPr>
        <w:t>private</w:t>
      </w:r>
      <w:proofErr w:type="spellEnd"/>
      <w:r w:rsidRPr="00922ED0">
        <w:rPr>
          <w:rFonts w:ascii="Consolas" w:hAnsi="Consolas" w:cs="Consolas"/>
          <w:color w:val="000000"/>
        </w:rPr>
        <w:t xml:space="preserve"> </w:t>
      </w:r>
      <w:proofErr w:type="spellStart"/>
      <w:r w:rsidRPr="00922ED0">
        <w:rPr>
          <w:rFonts w:ascii="Consolas" w:hAnsi="Consolas" w:cs="Consolas"/>
          <w:b/>
          <w:bCs/>
          <w:color w:val="7F0055"/>
        </w:rPr>
        <w:t>int</w:t>
      </w:r>
      <w:proofErr w:type="spellEnd"/>
      <w:r w:rsidRPr="00922ED0">
        <w:rPr>
          <w:rFonts w:ascii="Consolas" w:hAnsi="Consolas" w:cs="Consolas"/>
          <w:color w:val="000000"/>
        </w:rPr>
        <w:t xml:space="preserve"> </w:t>
      </w:r>
      <w:proofErr w:type="spellStart"/>
      <w:r w:rsidRPr="00922ED0">
        <w:rPr>
          <w:rFonts w:ascii="Consolas" w:hAnsi="Consolas" w:cs="Consolas"/>
          <w:color w:val="0000C0"/>
        </w:rPr>
        <w:t>anioFabricacion</w:t>
      </w:r>
      <w:proofErr w:type="spellEnd"/>
      <w:r w:rsidRPr="00922ED0">
        <w:rPr>
          <w:rFonts w:ascii="Consolas" w:hAnsi="Consolas" w:cs="Consolas"/>
          <w:color w:val="000000"/>
        </w:rPr>
        <w:t>;</w:t>
      </w:r>
    </w:p>
    <w:p w14:paraId="64E9FD40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</w:p>
    <w:p w14:paraId="7FA55A03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</w:rPr>
        <w:t xml:space="preserve">    </w:t>
      </w:r>
      <w:r w:rsidRPr="00922ED0">
        <w:rPr>
          <w:rFonts w:ascii="Consolas" w:hAnsi="Consolas" w:cs="Consolas"/>
          <w:color w:val="3F5FBF"/>
        </w:rPr>
        <w:t>/**</w:t>
      </w:r>
    </w:p>
    <w:p w14:paraId="057B1629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 El constructor de la clase Coche.</w:t>
      </w:r>
    </w:p>
    <w:p w14:paraId="5E0DDA1D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</w:t>
      </w:r>
    </w:p>
    <w:p w14:paraId="547585B7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 </w:t>
      </w:r>
      <w:r w:rsidRPr="00922ED0">
        <w:rPr>
          <w:rFonts w:ascii="Consolas" w:hAnsi="Consolas" w:cs="Consolas"/>
          <w:b/>
          <w:bCs/>
          <w:color w:val="7F9FBF"/>
        </w:rPr>
        <w:t>@param</w:t>
      </w:r>
      <w:r w:rsidRPr="00922ED0">
        <w:rPr>
          <w:rFonts w:ascii="Consolas" w:hAnsi="Consolas" w:cs="Consolas"/>
          <w:color w:val="3F5FBF"/>
        </w:rPr>
        <w:t xml:space="preserve"> marca La marca del coche.</w:t>
      </w:r>
    </w:p>
    <w:p w14:paraId="3B97AEFF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 </w:t>
      </w:r>
      <w:r w:rsidRPr="00922ED0">
        <w:rPr>
          <w:rFonts w:ascii="Consolas" w:hAnsi="Consolas" w:cs="Consolas"/>
          <w:b/>
          <w:bCs/>
          <w:color w:val="7F9FBF"/>
        </w:rPr>
        <w:t>@param</w:t>
      </w:r>
      <w:r w:rsidRPr="00922ED0">
        <w:rPr>
          <w:rFonts w:ascii="Consolas" w:hAnsi="Consolas" w:cs="Consolas"/>
          <w:color w:val="3F5FBF"/>
        </w:rPr>
        <w:t xml:space="preserve"> modelo El modelo del coche.</w:t>
      </w:r>
    </w:p>
    <w:p w14:paraId="45214D98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 </w:t>
      </w:r>
      <w:r w:rsidRPr="00922ED0">
        <w:rPr>
          <w:rFonts w:ascii="Consolas" w:hAnsi="Consolas" w:cs="Consolas"/>
          <w:b/>
          <w:bCs/>
          <w:color w:val="7F9FBF"/>
        </w:rPr>
        <w:t>@param</w:t>
      </w:r>
      <w:r w:rsidRPr="00922ED0">
        <w:rPr>
          <w:rFonts w:ascii="Consolas" w:hAnsi="Consolas" w:cs="Consolas"/>
          <w:color w:val="3F5FBF"/>
        </w:rPr>
        <w:t xml:space="preserve"> </w:t>
      </w:r>
      <w:proofErr w:type="spellStart"/>
      <w:r w:rsidRPr="00922ED0">
        <w:rPr>
          <w:rFonts w:ascii="Consolas" w:hAnsi="Consolas" w:cs="Consolas"/>
          <w:color w:val="3F5FBF"/>
        </w:rPr>
        <w:t>anioFabricacion</w:t>
      </w:r>
      <w:proofErr w:type="spellEnd"/>
      <w:r w:rsidRPr="00922ED0">
        <w:rPr>
          <w:rFonts w:ascii="Consolas" w:hAnsi="Consolas" w:cs="Consolas"/>
          <w:color w:val="3F5FBF"/>
        </w:rPr>
        <w:t xml:space="preserve"> El año de fabricación del coche.</w:t>
      </w:r>
    </w:p>
    <w:p w14:paraId="29AA9BB5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*/</w:t>
      </w:r>
    </w:p>
    <w:p w14:paraId="11244047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</w:rPr>
        <w:t xml:space="preserve">    </w:t>
      </w:r>
      <w:proofErr w:type="spellStart"/>
      <w:r w:rsidRPr="00922ED0">
        <w:rPr>
          <w:rFonts w:ascii="Consolas" w:hAnsi="Consolas" w:cs="Consolas"/>
          <w:b/>
          <w:bCs/>
          <w:color w:val="7F0055"/>
        </w:rPr>
        <w:t>public</w:t>
      </w:r>
      <w:proofErr w:type="spellEnd"/>
      <w:r w:rsidRPr="00922ED0">
        <w:rPr>
          <w:rFonts w:ascii="Consolas" w:hAnsi="Consolas" w:cs="Consolas"/>
          <w:color w:val="000000"/>
        </w:rPr>
        <w:t xml:space="preserve"> </w:t>
      </w:r>
      <w:proofErr w:type="spellStart"/>
      <w:proofErr w:type="gramStart"/>
      <w:r w:rsidRPr="00922ED0">
        <w:rPr>
          <w:rFonts w:ascii="Consolas" w:hAnsi="Consolas" w:cs="Consolas"/>
          <w:color w:val="000000"/>
        </w:rPr>
        <w:t>Javadoc</w:t>
      </w:r>
      <w:proofErr w:type="spellEnd"/>
      <w:r w:rsidRPr="00922ED0">
        <w:rPr>
          <w:rFonts w:ascii="Consolas" w:hAnsi="Consolas" w:cs="Consolas"/>
          <w:color w:val="000000"/>
        </w:rPr>
        <w:t>(</w:t>
      </w:r>
      <w:proofErr w:type="gramEnd"/>
      <w:r w:rsidRPr="00922ED0">
        <w:rPr>
          <w:rFonts w:ascii="Consolas" w:hAnsi="Consolas" w:cs="Consolas"/>
          <w:color w:val="000000"/>
        </w:rPr>
        <w:t xml:space="preserve">String </w:t>
      </w:r>
      <w:r w:rsidRPr="00922ED0">
        <w:rPr>
          <w:rFonts w:ascii="Consolas" w:hAnsi="Consolas" w:cs="Consolas"/>
          <w:color w:val="6A3E3E"/>
        </w:rPr>
        <w:t>marca</w:t>
      </w:r>
      <w:r w:rsidRPr="00922ED0">
        <w:rPr>
          <w:rFonts w:ascii="Consolas" w:hAnsi="Consolas" w:cs="Consolas"/>
          <w:color w:val="000000"/>
        </w:rPr>
        <w:t xml:space="preserve">, String </w:t>
      </w:r>
      <w:r w:rsidRPr="00922ED0">
        <w:rPr>
          <w:rFonts w:ascii="Consolas" w:hAnsi="Consolas" w:cs="Consolas"/>
          <w:color w:val="6A3E3E"/>
        </w:rPr>
        <w:t>modelo</w:t>
      </w:r>
      <w:r w:rsidRPr="00922ED0">
        <w:rPr>
          <w:rFonts w:ascii="Consolas" w:hAnsi="Consolas" w:cs="Consolas"/>
          <w:color w:val="000000"/>
        </w:rPr>
        <w:t xml:space="preserve">, </w:t>
      </w:r>
      <w:proofErr w:type="spellStart"/>
      <w:r w:rsidRPr="00922ED0">
        <w:rPr>
          <w:rFonts w:ascii="Consolas" w:hAnsi="Consolas" w:cs="Consolas"/>
          <w:b/>
          <w:bCs/>
          <w:color w:val="7F0055"/>
        </w:rPr>
        <w:t>int</w:t>
      </w:r>
      <w:proofErr w:type="spellEnd"/>
      <w:r w:rsidRPr="00922ED0">
        <w:rPr>
          <w:rFonts w:ascii="Consolas" w:hAnsi="Consolas" w:cs="Consolas"/>
          <w:color w:val="000000"/>
        </w:rPr>
        <w:t xml:space="preserve"> </w:t>
      </w:r>
      <w:proofErr w:type="spellStart"/>
      <w:r w:rsidRPr="00922ED0">
        <w:rPr>
          <w:rFonts w:ascii="Consolas" w:hAnsi="Consolas" w:cs="Consolas"/>
          <w:color w:val="6A3E3E"/>
        </w:rPr>
        <w:t>anioFabricacion</w:t>
      </w:r>
      <w:proofErr w:type="spellEnd"/>
      <w:r w:rsidRPr="00922ED0">
        <w:rPr>
          <w:rFonts w:ascii="Consolas" w:hAnsi="Consolas" w:cs="Consolas"/>
          <w:color w:val="000000"/>
        </w:rPr>
        <w:t>) {</w:t>
      </w:r>
    </w:p>
    <w:p w14:paraId="36C2AF3F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</w:rPr>
        <w:lastRenderedPageBreak/>
        <w:t xml:space="preserve">        </w:t>
      </w:r>
      <w:proofErr w:type="spellStart"/>
      <w:proofErr w:type="gramStart"/>
      <w:r w:rsidRPr="00922ED0">
        <w:rPr>
          <w:rFonts w:ascii="Consolas" w:hAnsi="Consolas" w:cs="Consolas"/>
          <w:b/>
          <w:bCs/>
          <w:color w:val="7F0055"/>
        </w:rPr>
        <w:t>this</w:t>
      </w:r>
      <w:r w:rsidRPr="00922ED0">
        <w:rPr>
          <w:rFonts w:ascii="Consolas" w:hAnsi="Consolas" w:cs="Consolas"/>
          <w:color w:val="000000"/>
        </w:rPr>
        <w:t>.</w:t>
      </w:r>
      <w:r w:rsidRPr="00922ED0">
        <w:rPr>
          <w:rFonts w:ascii="Consolas" w:hAnsi="Consolas" w:cs="Consolas"/>
          <w:color w:val="0000C0"/>
        </w:rPr>
        <w:t>marca</w:t>
      </w:r>
      <w:proofErr w:type="spellEnd"/>
      <w:proofErr w:type="gramEnd"/>
      <w:r w:rsidRPr="00922ED0">
        <w:rPr>
          <w:rFonts w:ascii="Consolas" w:hAnsi="Consolas" w:cs="Consolas"/>
          <w:color w:val="000000"/>
        </w:rPr>
        <w:t xml:space="preserve"> = </w:t>
      </w:r>
      <w:r w:rsidRPr="00922ED0">
        <w:rPr>
          <w:rFonts w:ascii="Consolas" w:hAnsi="Consolas" w:cs="Consolas"/>
          <w:color w:val="6A3E3E"/>
        </w:rPr>
        <w:t>marca</w:t>
      </w:r>
      <w:r w:rsidRPr="00922ED0">
        <w:rPr>
          <w:rFonts w:ascii="Consolas" w:hAnsi="Consolas" w:cs="Consolas"/>
          <w:color w:val="000000"/>
        </w:rPr>
        <w:t>;</w:t>
      </w:r>
    </w:p>
    <w:p w14:paraId="65C9DA5A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</w:rPr>
        <w:t xml:space="preserve">        </w:t>
      </w:r>
      <w:proofErr w:type="spellStart"/>
      <w:proofErr w:type="gramStart"/>
      <w:r w:rsidRPr="00922ED0">
        <w:rPr>
          <w:rFonts w:ascii="Consolas" w:hAnsi="Consolas" w:cs="Consolas"/>
          <w:b/>
          <w:bCs/>
          <w:color w:val="7F0055"/>
        </w:rPr>
        <w:t>this</w:t>
      </w:r>
      <w:r w:rsidRPr="00922ED0">
        <w:rPr>
          <w:rFonts w:ascii="Consolas" w:hAnsi="Consolas" w:cs="Consolas"/>
          <w:color w:val="000000"/>
        </w:rPr>
        <w:t>.</w:t>
      </w:r>
      <w:r w:rsidRPr="00922ED0">
        <w:rPr>
          <w:rFonts w:ascii="Consolas" w:hAnsi="Consolas" w:cs="Consolas"/>
          <w:color w:val="0000C0"/>
        </w:rPr>
        <w:t>modelo</w:t>
      </w:r>
      <w:proofErr w:type="spellEnd"/>
      <w:proofErr w:type="gramEnd"/>
      <w:r w:rsidRPr="00922ED0">
        <w:rPr>
          <w:rFonts w:ascii="Consolas" w:hAnsi="Consolas" w:cs="Consolas"/>
          <w:color w:val="000000"/>
        </w:rPr>
        <w:t xml:space="preserve"> = </w:t>
      </w:r>
      <w:r w:rsidRPr="00922ED0">
        <w:rPr>
          <w:rFonts w:ascii="Consolas" w:hAnsi="Consolas" w:cs="Consolas"/>
          <w:color w:val="6A3E3E"/>
        </w:rPr>
        <w:t>modelo</w:t>
      </w:r>
      <w:r w:rsidRPr="00922ED0">
        <w:rPr>
          <w:rFonts w:ascii="Consolas" w:hAnsi="Consolas" w:cs="Consolas"/>
          <w:color w:val="000000"/>
        </w:rPr>
        <w:t>;</w:t>
      </w:r>
    </w:p>
    <w:p w14:paraId="0BCAA011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</w:rPr>
        <w:t xml:space="preserve">        </w:t>
      </w:r>
      <w:proofErr w:type="spellStart"/>
      <w:proofErr w:type="gramStart"/>
      <w:r w:rsidRPr="00922ED0">
        <w:rPr>
          <w:rFonts w:ascii="Consolas" w:hAnsi="Consolas" w:cs="Consolas"/>
          <w:b/>
          <w:bCs/>
          <w:color w:val="7F0055"/>
        </w:rPr>
        <w:t>this</w:t>
      </w:r>
      <w:r w:rsidRPr="00922ED0">
        <w:rPr>
          <w:rFonts w:ascii="Consolas" w:hAnsi="Consolas" w:cs="Consolas"/>
          <w:color w:val="000000"/>
        </w:rPr>
        <w:t>.</w:t>
      </w:r>
      <w:r w:rsidRPr="00922ED0">
        <w:rPr>
          <w:rFonts w:ascii="Consolas" w:hAnsi="Consolas" w:cs="Consolas"/>
          <w:color w:val="0000C0"/>
        </w:rPr>
        <w:t>anioFabricacion</w:t>
      </w:r>
      <w:proofErr w:type="spellEnd"/>
      <w:proofErr w:type="gramEnd"/>
      <w:r w:rsidRPr="00922ED0">
        <w:rPr>
          <w:rFonts w:ascii="Consolas" w:hAnsi="Consolas" w:cs="Consolas"/>
          <w:color w:val="000000"/>
        </w:rPr>
        <w:t xml:space="preserve"> = </w:t>
      </w:r>
      <w:proofErr w:type="spellStart"/>
      <w:r w:rsidRPr="00922ED0">
        <w:rPr>
          <w:rFonts w:ascii="Consolas" w:hAnsi="Consolas" w:cs="Consolas"/>
          <w:color w:val="6A3E3E"/>
        </w:rPr>
        <w:t>anioFabricacion</w:t>
      </w:r>
      <w:proofErr w:type="spellEnd"/>
      <w:r w:rsidRPr="00922ED0">
        <w:rPr>
          <w:rFonts w:ascii="Consolas" w:hAnsi="Consolas" w:cs="Consolas"/>
          <w:color w:val="000000"/>
        </w:rPr>
        <w:t>;</w:t>
      </w:r>
    </w:p>
    <w:p w14:paraId="776B58D4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</w:rPr>
        <w:t xml:space="preserve">    }</w:t>
      </w:r>
    </w:p>
    <w:p w14:paraId="6C3BC71B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</w:p>
    <w:p w14:paraId="4C524E05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</w:rPr>
        <w:t xml:space="preserve">    </w:t>
      </w:r>
      <w:r w:rsidRPr="00922ED0">
        <w:rPr>
          <w:rFonts w:ascii="Consolas" w:hAnsi="Consolas" w:cs="Consolas"/>
          <w:color w:val="3F5FBF"/>
        </w:rPr>
        <w:t>/**</w:t>
      </w:r>
    </w:p>
    <w:p w14:paraId="0C87EF5C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 </w:t>
      </w:r>
      <w:proofErr w:type="spellStart"/>
      <w:r w:rsidRPr="00922ED0">
        <w:rPr>
          <w:rFonts w:ascii="Consolas" w:hAnsi="Consolas" w:cs="Consolas"/>
          <w:color w:val="3F5FBF"/>
        </w:rPr>
        <w:t>Gets</w:t>
      </w:r>
      <w:proofErr w:type="spellEnd"/>
      <w:r w:rsidRPr="00922ED0">
        <w:rPr>
          <w:rFonts w:ascii="Consolas" w:hAnsi="Consolas" w:cs="Consolas"/>
          <w:color w:val="3F5FBF"/>
        </w:rPr>
        <w:t xml:space="preserve"> la marca del coche.</w:t>
      </w:r>
    </w:p>
    <w:p w14:paraId="55F65238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</w:t>
      </w:r>
    </w:p>
    <w:p w14:paraId="65BD1837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 </w:t>
      </w:r>
      <w:r w:rsidRPr="00922ED0">
        <w:rPr>
          <w:rFonts w:ascii="Consolas" w:hAnsi="Consolas" w:cs="Consolas"/>
          <w:b/>
          <w:bCs/>
          <w:color w:val="7F9FBF"/>
        </w:rPr>
        <w:t>@return</w:t>
      </w:r>
      <w:r w:rsidRPr="00922ED0">
        <w:rPr>
          <w:rFonts w:ascii="Consolas" w:hAnsi="Consolas" w:cs="Consolas"/>
          <w:color w:val="3F5FBF"/>
        </w:rPr>
        <w:t xml:space="preserve"> la marca del coche</w:t>
      </w:r>
    </w:p>
    <w:p w14:paraId="2256E913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*/</w:t>
      </w:r>
    </w:p>
    <w:p w14:paraId="7B383160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lang w:val="en-GB"/>
        </w:rPr>
      </w:pPr>
      <w:r w:rsidRPr="00922ED0">
        <w:rPr>
          <w:rFonts w:ascii="Consolas" w:hAnsi="Consolas" w:cs="Consolas"/>
          <w:color w:val="000000"/>
        </w:rPr>
        <w:t xml:space="preserve">    </w:t>
      </w:r>
      <w:r w:rsidRPr="00922ED0">
        <w:rPr>
          <w:rFonts w:ascii="Consolas" w:hAnsi="Consolas" w:cs="Consolas"/>
          <w:b/>
          <w:bCs/>
          <w:color w:val="7F0055"/>
          <w:lang w:val="en-GB"/>
        </w:rPr>
        <w:t>public</w:t>
      </w:r>
      <w:r w:rsidRPr="00922ED0">
        <w:rPr>
          <w:rFonts w:ascii="Consolas" w:hAnsi="Consolas" w:cs="Consolas"/>
          <w:color w:val="000000"/>
          <w:lang w:val="en-GB"/>
        </w:rPr>
        <w:t xml:space="preserve"> String </w:t>
      </w:r>
      <w:proofErr w:type="spellStart"/>
      <w:proofErr w:type="gramStart"/>
      <w:r w:rsidRPr="00922ED0">
        <w:rPr>
          <w:rFonts w:ascii="Consolas" w:hAnsi="Consolas" w:cs="Consolas"/>
          <w:color w:val="000000"/>
          <w:lang w:val="en-GB"/>
        </w:rPr>
        <w:t>getMarca</w:t>
      </w:r>
      <w:proofErr w:type="spellEnd"/>
      <w:r w:rsidRPr="00922ED0">
        <w:rPr>
          <w:rFonts w:ascii="Consolas" w:hAnsi="Consolas" w:cs="Consolas"/>
          <w:color w:val="000000"/>
          <w:lang w:val="en-GB"/>
        </w:rPr>
        <w:t>(</w:t>
      </w:r>
      <w:proofErr w:type="gramEnd"/>
      <w:r w:rsidRPr="00922ED0">
        <w:rPr>
          <w:rFonts w:ascii="Consolas" w:hAnsi="Consolas" w:cs="Consolas"/>
          <w:color w:val="000000"/>
          <w:lang w:val="en-GB"/>
        </w:rPr>
        <w:t>) {</w:t>
      </w:r>
    </w:p>
    <w:p w14:paraId="35CB27E9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lang w:val="en-GB"/>
        </w:rPr>
      </w:pPr>
      <w:r w:rsidRPr="00922ED0">
        <w:rPr>
          <w:rFonts w:ascii="Consolas" w:hAnsi="Consolas" w:cs="Consolas"/>
          <w:color w:val="000000"/>
          <w:lang w:val="en-GB"/>
        </w:rPr>
        <w:t xml:space="preserve">        </w:t>
      </w:r>
      <w:r w:rsidRPr="00922ED0">
        <w:rPr>
          <w:rFonts w:ascii="Consolas" w:hAnsi="Consolas" w:cs="Consolas"/>
          <w:b/>
          <w:bCs/>
          <w:color w:val="7F0055"/>
          <w:lang w:val="en-GB"/>
        </w:rPr>
        <w:t>return</w:t>
      </w:r>
      <w:r w:rsidRPr="00922ED0">
        <w:rPr>
          <w:rFonts w:ascii="Consolas" w:hAnsi="Consolas" w:cs="Consolas"/>
          <w:color w:val="000000"/>
          <w:lang w:val="en-GB"/>
        </w:rPr>
        <w:t xml:space="preserve"> </w:t>
      </w:r>
      <w:proofErr w:type="spellStart"/>
      <w:proofErr w:type="gramStart"/>
      <w:r w:rsidRPr="00922ED0">
        <w:rPr>
          <w:rFonts w:ascii="Consolas" w:hAnsi="Consolas" w:cs="Consolas"/>
          <w:color w:val="0000C0"/>
          <w:lang w:val="en-GB"/>
        </w:rPr>
        <w:t>marca</w:t>
      </w:r>
      <w:proofErr w:type="spellEnd"/>
      <w:r w:rsidRPr="00922ED0">
        <w:rPr>
          <w:rFonts w:ascii="Consolas" w:hAnsi="Consolas" w:cs="Consolas"/>
          <w:color w:val="000000"/>
          <w:lang w:val="en-GB"/>
        </w:rPr>
        <w:t>;</w:t>
      </w:r>
      <w:proofErr w:type="gramEnd"/>
    </w:p>
    <w:p w14:paraId="4DC6EF2F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  <w:lang w:val="en-GB"/>
        </w:rPr>
        <w:t xml:space="preserve">    </w:t>
      </w:r>
      <w:r w:rsidRPr="00922ED0">
        <w:rPr>
          <w:rFonts w:ascii="Consolas" w:hAnsi="Consolas" w:cs="Consolas"/>
          <w:color w:val="000000"/>
        </w:rPr>
        <w:t>}</w:t>
      </w:r>
    </w:p>
    <w:p w14:paraId="63D2BA3C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</w:p>
    <w:p w14:paraId="263F79AC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</w:rPr>
        <w:t xml:space="preserve">    </w:t>
      </w:r>
      <w:r w:rsidRPr="00922ED0">
        <w:rPr>
          <w:rFonts w:ascii="Consolas" w:hAnsi="Consolas" w:cs="Consolas"/>
          <w:color w:val="3F5FBF"/>
        </w:rPr>
        <w:t>/**</w:t>
      </w:r>
    </w:p>
    <w:p w14:paraId="6C2B8835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 </w:t>
      </w:r>
      <w:proofErr w:type="spellStart"/>
      <w:r w:rsidRPr="00922ED0">
        <w:rPr>
          <w:rFonts w:ascii="Consolas" w:hAnsi="Consolas" w:cs="Consolas"/>
          <w:color w:val="3F5FBF"/>
        </w:rPr>
        <w:t>Gets</w:t>
      </w:r>
      <w:proofErr w:type="spellEnd"/>
      <w:r w:rsidRPr="00922ED0">
        <w:rPr>
          <w:rFonts w:ascii="Consolas" w:hAnsi="Consolas" w:cs="Consolas"/>
          <w:color w:val="3F5FBF"/>
        </w:rPr>
        <w:t xml:space="preserve"> el modelo del coche.</w:t>
      </w:r>
    </w:p>
    <w:p w14:paraId="5D155974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</w:t>
      </w:r>
    </w:p>
    <w:p w14:paraId="1715AF41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 </w:t>
      </w:r>
      <w:r w:rsidRPr="00922ED0">
        <w:rPr>
          <w:rFonts w:ascii="Consolas" w:hAnsi="Consolas" w:cs="Consolas"/>
          <w:b/>
          <w:bCs/>
          <w:color w:val="7F9FBF"/>
        </w:rPr>
        <w:t>@return</w:t>
      </w:r>
      <w:r w:rsidRPr="00922ED0">
        <w:rPr>
          <w:rFonts w:ascii="Consolas" w:hAnsi="Consolas" w:cs="Consolas"/>
          <w:color w:val="3F5FBF"/>
        </w:rPr>
        <w:t xml:space="preserve"> el modelo del coche</w:t>
      </w:r>
    </w:p>
    <w:p w14:paraId="35F10A9C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*/</w:t>
      </w:r>
    </w:p>
    <w:p w14:paraId="7B30CCC6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lang w:val="en-GB"/>
        </w:rPr>
      </w:pPr>
      <w:r w:rsidRPr="00922ED0">
        <w:rPr>
          <w:rFonts w:ascii="Consolas" w:hAnsi="Consolas" w:cs="Consolas"/>
          <w:color w:val="000000"/>
        </w:rPr>
        <w:t xml:space="preserve">    </w:t>
      </w:r>
      <w:r w:rsidRPr="00922ED0">
        <w:rPr>
          <w:rFonts w:ascii="Consolas" w:hAnsi="Consolas" w:cs="Consolas"/>
          <w:b/>
          <w:bCs/>
          <w:color w:val="7F0055"/>
          <w:lang w:val="en-GB"/>
        </w:rPr>
        <w:t>public</w:t>
      </w:r>
      <w:r w:rsidRPr="00922ED0">
        <w:rPr>
          <w:rFonts w:ascii="Consolas" w:hAnsi="Consolas" w:cs="Consolas"/>
          <w:color w:val="000000"/>
          <w:lang w:val="en-GB"/>
        </w:rPr>
        <w:t xml:space="preserve"> String </w:t>
      </w:r>
      <w:proofErr w:type="spellStart"/>
      <w:proofErr w:type="gramStart"/>
      <w:r w:rsidRPr="00922ED0">
        <w:rPr>
          <w:rFonts w:ascii="Consolas" w:hAnsi="Consolas" w:cs="Consolas"/>
          <w:color w:val="000000"/>
          <w:lang w:val="en-GB"/>
        </w:rPr>
        <w:t>getModelo</w:t>
      </w:r>
      <w:proofErr w:type="spellEnd"/>
      <w:r w:rsidRPr="00922ED0">
        <w:rPr>
          <w:rFonts w:ascii="Consolas" w:hAnsi="Consolas" w:cs="Consolas"/>
          <w:color w:val="000000"/>
          <w:lang w:val="en-GB"/>
        </w:rPr>
        <w:t>(</w:t>
      </w:r>
      <w:proofErr w:type="gramEnd"/>
      <w:r w:rsidRPr="00922ED0">
        <w:rPr>
          <w:rFonts w:ascii="Consolas" w:hAnsi="Consolas" w:cs="Consolas"/>
          <w:color w:val="000000"/>
          <w:lang w:val="en-GB"/>
        </w:rPr>
        <w:t>) {</w:t>
      </w:r>
    </w:p>
    <w:p w14:paraId="1A2CBA6C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lang w:val="en-GB"/>
        </w:rPr>
      </w:pPr>
      <w:r w:rsidRPr="00922ED0">
        <w:rPr>
          <w:rFonts w:ascii="Consolas" w:hAnsi="Consolas" w:cs="Consolas"/>
          <w:color w:val="000000"/>
          <w:lang w:val="en-GB"/>
        </w:rPr>
        <w:t xml:space="preserve">        </w:t>
      </w:r>
      <w:r w:rsidRPr="00922ED0">
        <w:rPr>
          <w:rFonts w:ascii="Consolas" w:hAnsi="Consolas" w:cs="Consolas"/>
          <w:b/>
          <w:bCs/>
          <w:color w:val="7F0055"/>
          <w:lang w:val="en-GB"/>
        </w:rPr>
        <w:t>return</w:t>
      </w:r>
      <w:r w:rsidRPr="00922ED0">
        <w:rPr>
          <w:rFonts w:ascii="Consolas" w:hAnsi="Consolas" w:cs="Consolas"/>
          <w:color w:val="000000"/>
          <w:lang w:val="en-GB"/>
        </w:rPr>
        <w:t xml:space="preserve"> </w:t>
      </w:r>
      <w:proofErr w:type="spellStart"/>
      <w:proofErr w:type="gramStart"/>
      <w:r w:rsidRPr="00922ED0">
        <w:rPr>
          <w:rFonts w:ascii="Consolas" w:hAnsi="Consolas" w:cs="Consolas"/>
          <w:color w:val="0000C0"/>
          <w:lang w:val="en-GB"/>
        </w:rPr>
        <w:t>modelo</w:t>
      </w:r>
      <w:proofErr w:type="spellEnd"/>
      <w:r w:rsidRPr="00922ED0">
        <w:rPr>
          <w:rFonts w:ascii="Consolas" w:hAnsi="Consolas" w:cs="Consolas"/>
          <w:color w:val="000000"/>
          <w:lang w:val="en-GB"/>
        </w:rPr>
        <w:t>;</w:t>
      </w:r>
      <w:proofErr w:type="gramEnd"/>
    </w:p>
    <w:p w14:paraId="40F889B1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  <w:lang w:val="en-GB"/>
        </w:rPr>
        <w:t xml:space="preserve">    </w:t>
      </w:r>
      <w:r w:rsidRPr="00922ED0">
        <w:rPr>
          <w:rFonts w:ascii="Consolas" w:hAnsi="Consolas" w:cs="Consolas"/>
          <w:color w:val="000000"/>
        </w:rPr>
        <w:t>}</w:t>
      </w:r>
    </w:p>
    <w:p w14:paraId="19C71795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</w:p>
    <w:p w14:paraId="05E05F29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</w:rPr>
        <w:t xml:space="preserve">    </w:t>
      </w:r>
      <w:r w:rsidRPr="00922ED0">
        <w:rPr>
          <w:rFonts w:ascii="Consolas" w:hAnsi="Consolas" w:cs="Consolas"/>
          <w:color w:val="3F5FBF"/>
        </w:rPr>
        <w:t>/**</w:t>
      </w:r>
    </w:p>
    <w:p w14:paraId="0BAF6BEF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 </w:t>
      </w:r>
      <w:proofErr w:type="spellStart"/>
      <w:r w:rsidRPr="00922ED0">
        <w:rPr>
          <w:rFonts w:ascii="Consolas" w:hAnsi="Consolas" w:cs="Consolas"/>
          <w:color w:val="3F5FBF"/>
        </w:rPr>
        <w:t>Gets</w:t>
      </w:r>
      <w:proofErr w:type="spellEnd"/>
      <w:r w:rsidRPr="00922ED0">
        <w:rPr>
          <w:rFonts w:ascii="Consolas" w:hAnsi="Consolas" w:cs="Consolas"/>
          <w:color w:val="3F5FBF"/>
        </w:rPr>
        <w:t xml:space="preserve"> el año de fabricación del coche.</w:t>
      </w:r>
    </w:p>
    <w:p w14:paraId="63CC609A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</w:t>
      </w:r>
    </w:p>
    <w:p w14:paraId="32A2D74D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3F5FBF"/>
        </w:rPr>
        <w:t xml:space="preserve">     * </w:t>
      </w:r>
      <w:r w:rsidRPr="00922ED0">
        <w:rPr>
          <w:rFonts w:ascii="Consolas" w:hAnsi="Consolas" w:cs="Consolas"/>
          <w:b/>
          <w:bCs/>
          <w:color w:val="7F9FBF"/>
        </w:rPr>
        <w:t>@return</w:t>
      </w:r>
      <w:r w:rsidRPr="00922ED0">
        <w:rPr>
          <w:rFonts w:ascii="Consolas" w:hAnsi="Consolas" w:cs="Consolas"/>
          <w:color w:val="3F5FBF"/>
        </w:rPr>
        <w:t xml:space="preserve"> el año de fabricación del coche</w:t>
      </w:r>
    </w:p>
    <w:p w14:paraId="2C2A7945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lang w:val="en-GB"/>
        </w:rPr>
      </w:pPr>
      <w:r w:rsidRPr="00922ED0">
        <w:rPr>
          <w:rFonts w:ascii="Consolas" w:hAnsi="Consolas" w:cs="Consolas"/>
          <w:color w:val="3F5FBF"/>
        </w:rPr>
        <w:t xml:space="preserve">     </w:t>
      </w:r>
      <w:r w:rsidRPr="00922ED0">
        <w:rPr>
          <w:rFonts w:ascii="Consolas" w:hAnsi="Consolas" w:cs="Consolas"/>
          <w:color w:val="3F5FBF"/>
          <w:lang w:val="en-GB"/>
        </w:rPr>
        <w:t>*/</w:t>
      </w:r>
    </w:p>
    <w:p w14:paraId="747B0CCD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lang w:val="en-GB"/>
        </w:rPr>
      </w:pPr>
      <w:r w:rsidRPr="00922ED0">
        <w:rPr>
          <w:rFonts w:ascii="Consolas" w:hAnsi="Consolas" w:cs="Consolas"/>
          <w:color w:val="000000"/>
          <w:lang w:val="en-GB"/>
        </w:rPr>
        <w:t xml:space="preserve">    </w:t>
      </w:r>
      <w:r w:rsidRPr="00922ED0">
        <w:rPr>
          <w:rFonts w:ascii="Consolas" w:hAnsi="Consolas" w:cs="Consolas"/>
          <w:b/>
          <w:bCs/>
          <w:color w:val="7F0055"/>
          <w:lang w:val="en-GB"/>
        </w:rPr>
        <w:t>public</w:t>
      </w:r>
      <w:r w:rsidRPr="00922ED0">
        <w:rPr>
          <w:rFonts w:ascii="Consolas" w:hAnsi="Consolas" w:cs="Consolas"/>
          <w:color w:val="000000"/>
          <w:lang w:val="en-GB"/>
        </w:rPr>
        <w:t xml:space="preserve"> </w:t>
      </w:r>
      <w:r w:rsidRPr="00922ED0">
        <w:rPr>
          <w:rFonts w:ascii="Consolas" w:hAnsi="Consolas" w:cs="Consolas"/>
          <w:b/>
          <w:bCs/>
          <w:color w:val="7F0055"/>
          <w:lang w:val="en-GB"/>
        </w:rPr>
        <w:t>int</w:t>
      </w:r>
      <w:r w:rsidRPr="00922ED0">
        <w:rPr>
          <w:rFonts w:ascii="Consolas" w:hAnsi="Consolas" w:cs="Consolas"/>
          <w:color w:val="000000"/>
          <w:lang w:val="en-GB"/>
        </w:rPr>
        <w:t xml:space="preserve"> </w:t>
      </w:r>
      <w:proofErr w:type="spellStart"/>
      <w:proofErr w:type="gramStart"/>
      <w:r w:rsidRPr="00922ED0">
        <w:rPr>
          <w:rFonts w:ascii="Consolas" w:hAnsi="Consolas" w:cs="Consolas"/>
          <w:color w:val="000000"/>
          <w:lang w:val="en-GB"/>
        </w:rPr>
        <w:t>getAnioFabricacion</w:t>
      </w:r>
      <w:proofErr w:type="spellEnd"/>
      <w:r w:rsidRPr="00922ED0">
        <w:rPr>
          <w:rFonts w:ascii="Consolas" w:hAnsi="Consolas" w:cs="Consolas"/>
          <w:color w:val="000000"/>
          <w:lang w:val="en-GB"/>
        </w:rPr>
        <w:t>(</w:t>
      </w:r>
      <w:proofErr w:type="gramEnd"/>
      <w:r w:rsidRPr="00922ED0">
        <w:rPr>
          <w:rFonts w:ascii="Consolas" w:hAnsi="Consolas" w:cs="Consolas"/>
          <w:color w:val="000000"/>
          <w:lang w:val="en-GB"/>
        </w:rPr>
        <w:t>) {</w:t>
      </w:r>
    </w:p>
    <w:p w14:paraId="2FA71247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lang w:val="en-GB"/>
        </w:rPr>
      </w:pPr>
      <w:r w:rsidRPr="00922ED0">
        <w:rPr>
          <w:rFonts w:ascii="Consolas" w:hAnsi="Consolas" w:cs="Consolas"/>
          <w:color w:val="000000"/>
          <w:lang w:val="en-GB"/>
        </w:rPr>
        <w:t xml:space="preserve">        </w:t>
      </w:r>
      <w:r w:rsidRPr="00922ED0">
        <w:rPr>
          <w:rFonts w:ascii="Consolas" w:hAnsi="Consolas" w:cs="Consolas"/>
          <w:b/>
          <w:bCs/>
          <w:color w:val="7F0055"/>
          <w:lang w:val="en-GB"/>
        </w:rPr>
        <w:t>return</w:t>
      </w:r>
      <w:r w:rsidRPr="00922ED0">
        <w:rPr>
          <w:rFonts w:ascii="Consolas" w:hAnsi="Consolas" w:cs="Consolas"/>
          <w:color w:val="000000"/>
          <w:lang w:val="en-GB"/>
        </w:rPr>
        <w:t xml:space="preserve"> </w:t>
      </w:r>
      <w:proofErr w:type="spellStart"/>
      <w:proofErr w:type="gramStart"/>
      <w:r w:rsidRPr="00922ED0">
        <w:rPr>
          <w:rFonts w:ascii="Consolas" w:hAnsi="Consolas" w:cs="Consolas"/>
          <w:color w:val="0000C0"/>
          <w:lang w:val="en-GB"/>
        </w:rPr>
        <w:t>anioFabricacion</w:t>
      </w:r>
      <w:proofErr w:type="spellEnd"/>
      <w:r w:rsidRPr="00922ED0">
        <w:rPr>
          <w:rFonts w:ascii="Consolas" w:hAnsi="Consolas" w:cs="Consolas"/>
          <w:color w:val="000000"/>
          <w:lang w:val="en-GB"/>
        </w:rPr>
        <w:t>;</w:t>
      </w:r>
      <w:proofErr w:type="gramEnd"/>
    </w:p>
    <w:p w14:paraId="377506BC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  <w:lang w:val="en-GB"/>
        </w:rPr>
        <w:t xml:space="preserve">    </w:t>
      </w:r>
      <w:r w:rsidRPr="00922ED0">
        <w:rPr>
          <w:rFonts w:ascii="Consolas" w:hAnsi="Consolas" w:cs="Consolas"/>
          <w:color w:val="000000"/>
        </w:rPr>
        <w:t>}</w:t>
      </w:r>
    </w:p>
    <w:p w14:paraId="1F902514" w14:textId="77777777" w:rsidR="00922ED0" w:rsidRPr="00922ED0" w:rsidRDefault="00922ED0" w:rsidP="00922ED0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</w:rPr>
      </w:pPr>
      <w:r w:rsidRPr="00922ED0">
        <w:rPr>
          <w:rFonts w:ascii="Consolas" w:hAnsi="Consolas" w:cs="Consolas"/>
          <w:color w:val="000000"/>
        </w:rPr>
        <w:t>}</w:t>
      </w:r>
    </w:p>
    <w:p w14:paraId="0C59208B" w14:textId="77777777" w:rsidR="00922ED0" w:rsidRDefault="00922ED0" w:rsidP="00922ED0"/>
    <w:p w14:paraId="1D1D45D9" w14:textId="77777777" w:rsidR="00FE564B" w:rsidRDefault="00FE564B" w:rsidP="00FE564B"/>
    <w:p w14:paraId="26712E77" w14:textId="0CC54677" w:rsidR="00FE564B" w:rsidRPr="00D74A8D" w:rsidRDefault="00FE564B" w:rsidP="00D74A8D">
      <w:pPr>
        <w:shd w:val="clear" w:color="auto" w:fill="002060"/>
        <w:rPr>
          <w:rFonts w:eastAsiaTheme="majorEastAsia" w:cs="Segoe UI"/>
          <w:b/>
          <w:color w:val="FFFFFF" w:themeColor="background1"/>
          <w:sz w:val="22"/>
          <w:szCs w:val="22"/>
          <w:u w:val="single"/>
        </w:rPr>
      </w:pPr>
      <w:r w:rsidRPr="00D74A8D">
        <w:rPr>
          <w:rFonts w:eastAsiaTheme="majorEastAsia" w:cs="Segoe UI"/>
          <w:b/>
          <w:color w:val="FFFFFF" w:themeColor="background1"/>
          <w:sz w:val="22"/>
          <w:szCs w:val="22"/>
          <w:u w:val="single"/>
        </w:rPr>
        <w:t>2º Ejercicio</w:t>
      </w:r>
    </w:p>
    <w:p w14:paraId="6426823C" w14:textId="1DF25533" w:rsidR="00FE564B" w:rsidRDefault="00FE564B" w:rsidP="00FE564B">
      <w:r>
        <w:t xml:space="preserve">Vamos a realizar un ejercicio de </w:t>
      </w:r>
      <w:r w:rsidR="00D74A8D">
        <w:t xml:space="preserve">una calculadora y vamos a realizar un </w:t>
      </w:r>
      <w:proofErr w:type="spellStart"/>
      <w:r w:rsidR="00D74A8D">
        <w:t>javadoc</w:t>
      </w:r>
      <w:proofErr w:type="spellEnd"/>
    </w:p>
    <w:p w14:paraId="4A5554AC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>/**</w:t>
      </w:r>
    </w:p>
    <w:p w14:paraId="469E1D81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* Esta clase representa una calculadora que puede realizar operaciones matemáticas básicas.</w:t>
      </w:r>
    </w:p>
    <w:p w14:paraId="3ADEC198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*/</w:t>
      </w:r>
    </w:p>
    <w:p w14:paraId="0EB5B4FF" w14:textId="77777777" w:rsidR="00D74A8D" w:rsidRDefault="00D74A8D" w:rsidP="00D74A8D">
      <w:pPr>
        <w:shd w:val="clear" w:color="auto" w:fill="FFF2CC" w:themeFill="accent4" w:themeFillTint="33"/>
        <w:spacing w:after="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Calculadora {</w:t>
      </w:r>
    </w:p>
    <w:p w14:paraId="6BED46C4" w14:textId="77777777" w:rsidR="00D74A8D" w:rsidRDefault="00D74A8D" w:rsidP="00D74A8D">
      <w:pPr>
        <w:shd w:val="clear" w:color="auto" w:fill="FFF2CC" w:themeFill="accent4" w:themeFillTint="33"/>
        <w:spacing w:after="0"/>
      </w:pPr>
    </w:p>
    <w:p w14:paraId="08C0CCE2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/**</w:t>
      </w:r>
    </w:p>
    <w:p w14:paraId="6780C15B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Suma dos números enteros.</w:t>
      </w:r>
    </w:p>
    <w:p w14:paraId="5186B64B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</w:t>
      </w:r>
    </w:p>
    <w:p w14:paraId="380C4D36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@param a El primer número entero.</w:t>
      </w:r>
    </w:p>
    <w:p w14:paraId="4AFAF505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@param b El segundo número entero.</w:t>
      </w:r>
    </w:p>
    <w:p w14:paraId="1896A9F2" w14:textId="77777777" w:rsidR="00D74A8D" w:rsidRDefault="00D74A8D" w:rsidP="00D74A8D">
      <w:pPr>
        <w:shd w:val="clear" w:color="auto" w:fill="FFF2CC" w:themeFill="accent4" w:themeFillTint="33"/>
        <w:spacing w:after="0"/>
      </w:pPr>
      <w:r>
        <w:lastRenderedPageBreak/>
        <w:t xml:space="preserve">     * @return La suma de los dos números enteros.</w:t>
      </w:r>
    </w:p>
    <w:p w14:paraId="67025652" w14:textId="77777777" w:rsidR="00D74A8D" w:rsidRPr="00D74A8D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>
        <w:t xml:space="preserve">     </w:t>
      </w:r>
      <w:r w:rsidRPr="00D74A8D">
        <w:rPr>
          <w:lang w:val="en-GB"/>
        </w:rPr>
        <w:t>*/</w:t>
      </w:r>
    </w:p>
    <w:p w14:paraId="5FB66479" w14:textId="77777777" w:rsidR="00D74A8D" w:rsidRPr="00D74A8D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 w:rsidRPr="00D74A8D">
        <w:rPr>
          <w:lang w:val="en-GB"/>
        </w:rPr>
        <w:t xml:space="preserve">    public int </w:t>
      </w:r>
      <w:proofErr w:type="spellStart"/>
      <w:proofErr w:type="gramStart"/>
      <w:r w:rsidRPr="00D74A8D">
        <w:rPr>
          <w:lang w:val="en-GB"/>
        </w:rPr>
        <w:t>sumar</w:t>
      </w:r>
      <w:proofErr w:type="spellEnd"/>
      <w:r w:rsidRPr="00D74A8D">
        <w:rPr>
          <w:lang w:val="en-GB"/>
        </w:rPr>
        <w:t>(</w:t>
      </w:r>
      <w:proofErr w:type="gramEnd"/>
      <w:r w:rsidRPr="00D74A8D">
        <w:rPr>
          <w:lang w:val="en-GB"/>
        </w:rPr>
        <w:t>int a, int b) {</w:t>
      </w:r>
    </w:p>
    <w:p w14:paraId="73396A3E" w14:textId="77777777" w:rsidR="00D74A8D" w:rsidRDefault="00D74A8D" w:rsidP="00D74A8D">
      <w:pPr>
        <w:shd w:val="clear" w:color="auto" w:fill="FFF2CC" w:themeFill="accent4" w:themeFillTint="33"/>
        <w:spacing w:after="0"/>
      </w:pPr>
      <w:r w:rsidRPr="00D74A8D">
        <w:rPr>
          <w:lang w:val="en-GB"/>
        </w:rPr>
        <w:t xml:space="preserve">        </w:t>
      </w:r>
      <w:proofErr w:type="spellStart"/>
      <w:r>
        <w:t>return</w:t>
      </w:r>
      <w:proofErr w:type="spellEnd"/>
      <w:r>
        <w:t xml:space="preserve"> a + b;</w:t>
      </w:r>
    </w:p>
    <w:p w14:paraId="7CADC920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}</w:t>
      </w:r>
    </w:p>
    <w:p w14:paraId="3209D387" w14:textId="77777777" w:rsidR="00D74A8D" w:rsidRDefault="00D74A8D" w:rsidP="00D74A8D">
      <w:pPr>
        <w:shd w:val="clear" w:color="auto" w:fill="FFF2CC" w:themeFill="accent4" w:themeFillTint="33"/>
        <w:spacing w:after="0"/>
      </w:pPr>
    </w:p>
    <w:p w14:paraId="3E04A21B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/**</w:t>
      </w:r>
    </w:p>
    <w:p w14:paraId="52CBCB43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Resta dos números enteros.</w:t>
      </w:r>
    </w:p>
    <w:p w14:paraId="6F41A0EE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</w:t>
      </w:r>
    </w:p>
    <w:p w14:paraId="43C7B143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@param a El primer número entero.</w:t>
      </w:r>
    </w:p>
    <w:p w14:paraId="5EE83945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@param b El segundo número entero.</w:t>
      </w:r>
    </w:p>
    <w:p w14:paraId="0DE9F56B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@return La resta de los dos números enteros.</w:t>
      </w:r>
    </w:p>
    <w:p w14:paraId="6378CC2E" w14:textId="77777777" w:rsidR="00D74A8D" w:rsidRPr="00D74A8D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>
        <w:t xml:space="preserve">     </w:t>
      </w:r>
      <w:r w:rsidRPr="00D74A8D">
        <w:rPr>
          <w:lang w:val="en-GB"/>
        </w:rPr>
        <w:t>*/</w:t>
      </w:r>
    </w:p>
    <w:p w14:paraId="2C3DF766" w14:textId="77777777" w:rsidR="00D74A8D" w:rsidRPr="00D74A8D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 w:rsidRPr="00D74A8D">
        <w:rPr>
          <w:lang w:val="en-GB"/>
        </w:rPr>
        <w:t xml:space="preserve">    public int </w:t>
      </w:r>
      <w:proofErr w:type="spellStart"/>
      <w:proofErr w:type="gramStart"/>
      <w:r w:rsidRPr="00D74A8D">
        <w:rPr>
          <w:lang w:val="en-GB"/>
        </w:rPr>
        <w:t>restar</w:t>
      </w:r>
      <w:proofErr w:type="spellEnd"/>
      <w:r w:rsidRPr="00D74A8D">
        <w:rPr>
          <w:lang w:val="en-GB"/>
        </w:rPr>
        <w:t>(</w:t>
      </w:r>
      <w:proofErr w:type="gramEnd"/>
      <w:r w:rsidRPr="00D74A8D">
        <w:rPr>
          <w:lang w:val="en-GB"/>
        </w:rPr>
        <w:t>int a, int b) {</w:t>
      </w:r>
    </w:p>
    <w:p w14:paraId="6048D31A" w14:textId="77777777" w:rsidR="00D74A8D" w:rsidRDefault="00D74A8D" w:rsidP="00D74A8D">
      <w:pPr>
        <w:shd w:val="clear" w:color="auto" w:fill="FFF2CC" w:themeFill="accent4" w:themeFillTint="33"/>
        <w:spacing w:after="0"/>
      </w:pPr>
      <w:r w:rsidRPr="00D74A8D">
        <w:rPr>
          <w:lang w:val="en-GB"/>
        </w:rPr>
        <w:t xml:space="preserve">        </w:t>
      </w:r>
      <w:proofErr w:type="spellStart"/>
      <w:r>
        <w:t>return</w:t>
      </w:r>
      <w:proofErr w:type="spellEnd"/>
      <w:r>
        <w:t xml:space="preserve"> a - b;</w:t>
      </w:r>
    </w:p>
    <w:p w14:paraId="64D77E7C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}</w:t>
      </w:r>
    </w:p>
    <w:p w14:paraId="3A1C466B" w14:textId="77777777" w:rsidR="00D74A8D" w:rsidRDefault="00D74A8D" w:rsidP="00D74A8D">
      <w:pPr>
        <w:shd w:val="clear" w:color="auto" w:fill="FFF2CC" w:themeFill="accent4" w:themeFillTint="33"/>
        <w:spacing w:after="0"/>
      </w:pPr>
    </w:p>
    <w:p w14:paraId="69C65BDF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/**</w:t>
      </w:r>
    </w:p>
    <w:p w14:paraId="79BF7484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Multiplica dos números enteros.</w:t>
      </w:r>
    </w:p>
    <w:p w14:paraId="40E5EB7B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</w:t>
      </w:r>
    </w:p>
    <w:p w14:paraId="4F87AD84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@param a El primer número entero.</w:t>
      </w:r>
    </w:p>
    <w:p w14:paraId="23188702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@param b El segundo número entero.</w:t>
      </w:r>
    </w:p>
    <w:p w14:paraId="7F001A56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@return El producto de los dos números enteros.</w:t>
      </w:r>
    </w:p>
    <w:p w14:paraId="41FF4170" w14:textId="77777777" w:rsidR="00D74A8D" w:rsidRPr="00D74A8D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>
        <w:t xml:space="preserve">     </w:t>
      </w:r>
      <w:r w:rsidRPr="00D74A8D">
        <w:rPr>
          <w:lang w:val="en-GB"/>
        </w:rPr>
        <w:t>*/</w:t>
      </w:r>
    </w:p>
    <w:p w14:paraId="787E4A9D" w14:textId="77777777" w:rsidR="00D74A8D" w:rsidRPr="00D74A8D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 w:rsidRPr="00D74A8D">
        <w:rPr>
          <w:lang w:val="en-GB"/>
        </w:rPr>
        <w:t xml:space="preserve">    public int </w:t>
      </w:r>
      <w:proofErr w:type="spellStart"/>
      <w:proofErr w:type="gramStart"/>
      <w:r w:rsidRPr="00D74A8D">
        <w:rPr>
          <w:lang w:val="en-GB"/>
        </w:rPr>
        <w:t>multiplicar</w:t>
      </w:r>
      <w:proofErr w:type="spellEnd"/>
      <w:r w:rsidRPr="00D74A8D">
        <w:rPr>
          <w:lang w:val="en-GB"/>
        </w:rPr>
        <w:t>(</w:t>
      </w:r>
      <w:proofErr w:type="gramEnd"/>
      <w:r w:rsidRPr="00D74A8D">
        <w:rPr>
          <w:lang w:val="en-GB"/>
        </w:rPr>
        <w:t>int a, int b) {</w:t>
      </w:r>
    </w:p>
    <w:p w14:paraId="20015C94" w14:textId="77777777" w:rsidR="00D74A8D" w:rsidRDefault="00D74A8D" w:rsidP="00D74A8D">
      <w:pPr>
        <w:shd w:val="clear" w:color="auto" w:fill="FFF2CC" w:themeFill="accent4" w:themeFillTint="33"/>
        <w:spacing w:after="0"/>
      </w:pPr>
      <w:r w:rsidRPr="00D74A8D">
        <w:rPr>
          <w:lang w:val="en-GB"/>
        </w:rPr>
        <w:t xml:space="preserve">        </w:t>
      </w:r>
      <w:proofErr w:type="spellStart"/>
      <w:r>
        <w:t>return</w:t>
      </w:r>
      <w:proofErr w:type="spellEnd"/>
      <w:r>
        <w:t xml:space="preserve"> a * b;</w:t>
      </w:r>
    </w:p>
    <w:p w14:paraId="6F4950D6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}</w:t>
      </w:r>
    </w:p>
    <w:p w14:paraId="6AAF0EFC" w14:textId="77777777" w:rsidR="00D74A8D" w:rsidRDefault="00D74A8D" w:rsidP="00D74A8D">
      <w:pPr>
        <w:shd w:val="clear" w:color="auto" w:fill="FFF2CC" w:themeFill="accent4" w:themeFillTint="33"/>
        <w:spacing w:after="0"/>
      </w:pPr>
    </w:p>
    <w:p w14:paraId="58DED374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/**</w:t>
      </w:r>
    </w:p>
    <w:p w14:paraId="7762F748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Divide dos números enteros.</w:t>
      </w:r>
    </w:p>
    <w:p w14:paraId="2AB585CF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</w:t>
      </w:r>
    </w:p>
    <w:p w14:paraId="10DB2B65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@param a El dividendo.</w:t>
      </w:r>
    </w:p>
    <w:p w14:paraId="431C8953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@param b El divisor.</w:t>
      </w:r>
    </w:p>
    <w:p w14:paraId="38CD0181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@return El cociente de la división.</w:t>
      </w:r>
    </w:p>
    <w:p w14:paraId="2BBF8F3A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@throws </w:t>
      </w:r>
      <w:proofErr w:type="spellStart"/>
      <w:r>
        <w:t>ArithmeticException</w:t>
      </w:r>
      <w:proofErr w:type="spellEnd"/>
      <w:r>
        <w:t xml:space="preserve"> Si se intenta dividir por cero.</w:t>
      </w:r>
    </w:p>
    <w:p w14:paraId="6EE663FB" w14:textId="77777777" w:rsidR="00D74A8D" w:rsidRPr="00D74A8D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>
        <w:t xml:space="preserve">     </w:t>
      </w:r>
      <w:r w:rsidRPr="00D74A8D">
        <w:rPr>
          <w:lang w:val="en-GB"/>
        </w:rPr>
        <w:t>*/</w:t>
      </w:r>
    </w:p>
    <w:p w14:paraId="17969211" w14:textId="77777777" w:rsidR="00D74A8D" w:rsidRPr="00D74A8D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 w:rsidRPr="00D74A8D">
        <w:rPr>
          <w:lang w:val="en-GB"/>
        </w:rPr>
        <w:t xml:space="preserve">    public int </w:t>
      </w:r>
      <w:proofErr w:type="spellStart"/>
      <w:proofErr w:type="gramStart"/>
      <w:r w:rsidRPr="00D74A8D">
        <w:rPr>
          <w:lang w:val="en-GB"/>
        </w:rPr>
        <w:t>dividir</w:t>
      </w:r>
      <w:proofErr w:type="spellEnd"/>
      <w:r w:rsidRPr="00D74A8D">
        <w:rPr>
          <w:lang w:val="en-GB"/>
        </w:rPr>
        <w:t>(</w:t>
      </w:r>
      <w:proofErr w:type="gramEnd"/>
      <w:r w:rsidRPr="00D74A8D">
        <w:rPr>
          <w:lang w:val="en-GB"/>
        </w:rPr>
        <w:t>int a, int b) {</w:t>
      </w:r>
    </w:p>
    <w:p w14:paraId="066E4FA6" w14:textId="77777777" w:rsidR="00D74A8D" w:rsidRPr="00D74A8D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 w:rsidRPr="00D74A8D">
        <w:rPr>
          <w:lang w:val="en-GB"/>
        </w:rPr>
        <w:t xml:space="preserve">        if (b == 0) {</w:t>
      </w:r>
    </w:p>
    <w:p w14:paraId="50F252FE" w14:textId="77777777" w:rsidR="00D74A8D" w:rsidRPr="00B26B13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 w:rsidRPr="00D74A8D">
        <w:rPr>
          <w:lang w:val="en-GB"/>
        </w:rPr>
        <w:t xml:space="preserve">            </w:t>
      </w:r>
      <w:r w:rsidRPr="00B26B13">
        <w:rPr>
          <w:lang w:val="en-GB"/>
        </w:rPr>
        <w:t xml:space="preserve">throw new </w:t>
      </w:r>
      <w:proofErr w:type="spellStart"/>
      <w:proofErr w:type="gramStart"/>
      <w:r w:rsidRPr="00B26B13">
        <w:rPr>
          <w:lang w:val="en-GB"/>
        </w:rPr>
        <w:t>ArithmeticException</w:t>
      </w:r>
      <w:proofErr w:type="spellEnd"/>
      <w:r w:rsidRPr="00B26B13">
        <w:rPr>
          <w:lang w:val="en-GB"/>
        </w:rPr>
        <w:t>(</w:t>
      </w:r>
      <w:proofErr w:type="gramEnd"/>
      <w:r w:rsidRPr="00B26B13">
        <w:rPr>
          <w:lang w:val="en-GB"/>
        </w:rPr>
        <w:t xml:space="preserve">"¡No se </w:t>
      </w:r>
      <w:proofErr w:type="spellStart"/>
      <w:r w:rsidRPr="00B26B13">
        <w:rPr>
          <w:lang w:val="en-GB"/>
        </w:rPr>
        <w:t>puede</w:t>
      </w:r>
      <w:proofErr w:type="spellEnd"/>
      <w:r w:rsidRPr="00B26B13">
        <w:rPr>
          <w:lang w:val="en-GB"/>
        </w:rPr>
        <w:t xml:space="preserve"> </w:t>
      </w:r>
      <w:proofErr w:type="spellStart"/>
      <w:r w:rsidRPr="00B26B13">
        <w:rPr>
          <w:lang w:val="en-GB"/>
        </w:rPr>
        <w:t>dividir</w:t>
      </w:r>
      <w:proofErr w:type="spellEnd"/>
      <w:r w:rsidRPr="00B26B13">
        <w:rPr>
          <w:lang w:val="en-GB"/>
        </w:rPr>
        <w:t xml:space="preserve"> </w:t>
      </w:r>
      <w:proofErr w:type="spellStart"/>
      <w:r w:rsidRPr="00B26B13">
        <w:rPr>
          <w:lang w:val="en-GB"/>
        </w:rPr>
        <w:t>por</w:t>
      </w:r>
      <w:proofErr w:type="spellEnd"/>
      <w:r w:rsidRPr="00B26B13">
        <w:rPr>
          <w:lang w:val="en-GB"/>
        </w:rPr>
        <w:t xml:space="preserve"> cero!"</w:t>
      </w:r>
      <w:proofErr w:type="gramStart"/>
      <w:r w:rsidRPr="00B26B13">
        <w:rPr>
          <w:lang w:val="en-GB"/>
        </w:rPr>
        <w:t>);</w:t>
      </w:r>
      <w:proofErr w:type="gramEnd"/>
    </w:p>
    <w:p w14:paraId="7B66C33F" w14:textId="77777777" w:rsidR="00D74A8D" w:rsidRPr="00D74A8D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 w:rsidRPr="00B26B13">
        <w:rPr>
          <w:lang w:val="en-GB"/>
        </w:rPr>
        <w:t xml:space="preserve">        </w:t>
      </w:r>
      <w:r w:rsidRPr="00D74A8D">
        <w:rPr>
          <w:lang w:val="en-GB"/>
        </w:rPr>
        <w:t>}</w:t>
      </w:r>
    </w:p>
    <w:p w14:paraId="305D3416" w14:textId="77777777" w:rsidR="00D74A8D" w:rsidRPr="00D74A8D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 w:rsidRPr="00D74A8D">
        <w:rPr>
          <w:lang w:val="en-GB"/>
        </w:rPr>
        <w:t xml:space="preserve">        return a / </w:t>
      </w:r>
      <w:proofErr w:type="gramStart"/>
      <w:r w:rsidRPr="00D74A8D">
        <w:rPr>
          <w:lang w:val="en-GB"/>
        </w:rPr>
        <w:t>b;</w:t>
      </w:r>
      <w:proofErr w:type="gramEnd"/>
    </w:p>
    <w:p w14:paraId="02A3EE90" w14:textId="77777777" w:rsidR="00D74A8D" w:rsidRDefault="00D74A8D" w:rsidP="00D74A8D">
      <w:pPr>
        <w:shd w:val="clear" w:color="auto" w:fill="FFF2CC" w:themeFill="accent4" w:themeFillTint="33"/>
        <w:spacing w:after="0"/>
      </w:pPr>
      <w:r w:rsidRPr="00D74A8D">
        <w:rPr>
          <w:lang w:val="en-GB"/>
        </w:rPr>
        <w:t xml:space="preserve">    </w:t>
      </w:r>
      <w:r>
        <w:t>}</w:t>
      </w:r>
    </w:p>
    <w:p w14:paraId="6603B120" w14:textId="77777777" w:rsidR="00D74A8D" w:rsidRDefault="00D74A8D" w:rsidP="00D74A8D">
      <w:pPr>
        <w:shd w:val="clear" w:color="auto" w:fill="FFF2CC" w:themeFill="accent4" w:themeFillTint="33"/>
        <w:spacing w:after="0"/>
      </w:pPr>
    </w:p>
    <w:p w14:paraId="36AEF5EA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/**</w:t>
      </w:r>
    </w:p>
    <w:p w14:paraId="711CE1F4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Calcula </w:t>
      </w:r>
      <w:proofErr w:type="gramStart"/>
      <w:r>
        <w:t>el factorial</w:t>
      </w:r>
      <w:proofErr w:type="gramEnd"/>
      <w:r>
        <w:t xml:space="preserve"> de un número.</w:t>
      </w:r>
    </w:p>
    <w:p w14:paraId="7C154692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</w:t>
      </w:r>
    </w:p>
    <w:p w14:paraId="574155D5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@param n El número del cual calcular </w:t>
      </w:r>
      <w:proofErr w:type="gramStart"/>
      <w:r>
        <w:t>el factorial</w:t>
      </w:r>
      <w:proofErr w:type="gramEnd"/>
      <w:r>
        <w:t>.</w:t>
      </w:r>
    </w:p>
    <w:p w14:paraId="0086C3E5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* @return </w:t>
      </w:r>
      <w:proofErr w:type="gramStart"/>
      <w:r>
        <w:t>El factorial</w:t>
      </w:r>
      <w:proofErr w:type="gramEnd"/>
      <w:r>
        <w:t xml:space="preserve"> del número.</w:t>
      </w:r>
    </w:p>
    <w:p w14:paraId="4D15D0CD" w14:textId="77777777" w:rsidR="00D74A8D" w:rsidRDefault="00D74A8D" w:rsidP="00D74A8D">
      <w:pPr>
        <w:shd w:val="clear" w:color="auto" w:fill="FFF2CC" w:themeFill="accent4" w:themeFillTint="33"/>
        <w:spacing w:after="0"/>
      </w:pPr>
      <w:r>
        <w:lastRenderedPageBreak/>
        <w:t xml:space="preserve">     * @throws </w:t>
      </w:r>
      <w:proofErr w:type="spellStart"/>
      <w:r>
        <w:t>IllegalArgumentException</w:t>
      </w:r>
      <w:proofErr w:type="spellEnd"/>
      <w:r>
        <w:t xml:space="preserve"> Si el número es negativo.</w:t>
      </w:r>
    </w:p>
    <w:p w14:paraId="58F8338C" w14:textId="77777777" w:rsidR="00D74A8D" w:rsidRPr="00D74A8D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>
        <w:t xml:space="preserve">     </w:t>
      </w:r>
      <w:r w:rsidRPr="00D74A8D">
        <w:rPr>
          <w:lang w:val="en-GB"/>
        </w:rPr>
        <w:t>*/</w:t>
      </w:r>
    </w:p>
    <w:p w14:paraId="44DE5674" w14:textId="77777777" w:rsidR="00D74A8D" w:rsidRPr="00D74A8D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 w:rsidRPr="00D74A8D">
        <w:rPr>
          <w:lang w:val="en-GB"/>
        </w:rPr>
        <w:t xml:space="preserve">    public int </w:t>
      </w:r>
      <w:proofErr w:type="gramStart"/>
      <w:r w:rsidRPr="00D74A8D">
        <w:rPr>
          <w:lang w:val="en-GB"/>
        </w:rPr>
        <w:t>factorial(</w:t>
      </w:r>
      <w:proofErr w:type="gramEnd"/>
      <w:r w:rsidRPr="00D74A8D">
        <w:rPr>
          <w:lang w:val="en-GB"/>
        </w:rPr>
        <w:t>int n) {</w:t>
      </w:r>
    </w:p>
    <w:p w14:paraId="20A77CC1" w14:textId="77777777" w:rsidR="00D74A8D" w:rsidRDefault="00D74A8D" w:rsidP="00D74A8D">
      <w:pPr>
        <w:shd w:val="clear" w:color="auto" w:fill="FFF2CC" w:themeFill="accent4" w:themeFillTint="33"/>
        <w:spacing w:after="0"/>
      </w:pPr>
      <w:r w:rsidRPr="00D74A8D">
        <w:rPr>
          <w:lang w:val="en-GB"/>
        </w:rPr>
        <w:t xml:space="preserve">        </w:t>
      </w:r>
      <w:proofErr w:type="spellStart"/>
      <w:r>
        <w:t>if</w:t>
      </w:r>
      <w:proofErr w:type="spellEnd"/>
      <w:r>
        <w:t xml:space="preserve"> (n &lt; 0) {</w:t>
      </w:r>
    </w:p>
    <w:p w14:paraId="5469BF12" w14:textId="77777777" w:rsidR="00D74A8D" w:rsidRDefault="00D74A8D" w:rsidP="00D74A8D">
      <w:pPr>
        <w:shd w:val="clear" w:color="auto" w:fill="FFF2CC" w:themeFill="accent4" w:themeFillTint="33"/>
        <w:spacing w:after="0"/>
      </w:pPr>
      <w:r>
        <w:t xml:space="preserve">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 xml:space="preserve">"¡No se puede calcular </w:t>
      </w:r>
      <w:proofErr w:type="gramStart"/>
      <w:r>
        <w:t>el factorial</w:t>
      </w:r>
      <w:proofErr w:type="gramEnd"/>
      <w:r>
        <w:t xml:space="preserve"> de un número negativo!");</w:t>
      </w:r>
    </w:p>
    <w:p w14:paraId="77D3EFE6" w14:textId="77777777" w:rsidR="00D74A8D" w:rsidRPr="00D74A8D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>
        <w:t xml:space="preserve">        </w:t>
      </w:r>
      <w:r w:rsidRPr="00D74A8D">
        <w:rPr>
          <w:lang w:val="en-GB"/>
        </w:rPr>
        <w:t>}</w:t>
      </w:r>
    </w:p>
    <w:p w14:paraId="18A74D02" w14:textId="77777777" w:rsidR="00D74A8D" w:rsidRPr="00D74A8D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 w:rsidRPr="00D74A8D">
        <w:rPr>
          <w:lang w:val="en-GB"/>
        </w:rPr>
        <w:t xml:space="preserve">        if (n == 0) {</w:t>
      </w:r>
    </w:p>
    <w:p w14:paraId="65420257" w14:textId="77777777" w:rsidR="00D74A8D" w:rsidRPr="00D74A8D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 w:rsidRPr="00D74A8D">
        <w:rPr>
          <w:lang w:val="en-GB"/>
        </w:rPr>
        <w:t xml:space="preserve">            return </w:t>
      </w:r>
      <w:proofErr w:type="gramStart"/>
      <w:r w:rsidRPr="00D74A8D">
        <w:rPr>
          <w:lang w:val="en-GB"/>
        </w:rPr>
        <w:t>1;</w:t>
      </w:r>
      <w:proofErr w:type="gramEnd"/>
    </w:p>
    <w:p w14:paraId="3060C1C9" w14:textId="77777777" w:rsidR="00D74A8D" w:rsidRPr="00D74A8D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 w:rsidRPr="00D74A8D">
        <w:rPr>
          <w:lang w:val="en-GB"/>
        </w:rPr>
        <w:t xml:space="preserve">        } else {</w:t>
      </w:r>
    </w:p>
    <w:p w14:paraId="0AF7115E" w14:textId="77777777" w:rsidR="00D74A8D" w:rsidRPr="00D74A8D" w:rsidRDefault="00D74A8D" w:rsidP="00D74A8D">
      <w:pPr>
        <w:shd w:val="clear" w:color="auto" w:fill="FFF2CC" w:themeFill="accent4" w:themeFillTint="33"/>
        <w:spacing w:after="0"/>
        <w:rPr>
          <w:lang w:val="en-GB"/>
        </w:rPr>
      </w:pPr>
      <w:r w:rsidRPr="00D74A8D">
        <w:rPr>
          <w:lang w:val="en-GB"/>
        </w:rPr>
        <w:t xml:space="preserve">            return n * </w:t>
      </w:r>
      <w:proofErr w:type="gramStart"/>
      <w:r w:rsidRPr="00D74A8D">
        <w:rPr>
          <w:lang w:val="en-GB"/>
        </w:rPr>
        <w:t>factorial(</w:t>
      </w:r>
      <w:proofErr w:type="gramEnd"/>
      <w:r w:rsidRPr="00D74A8D">
        <w:rPr>
          <w:lang w:val="en-GB"/>
        </w:rPr>
        <w:t>n - 1</w:t>
      </w:r>
      <w:proofErr w:type="gramStart"/>
      <w:r w:rsidRPr="00D74A8D">
        <w:rPr>
          <w:lang w:val="en-GB"/>
        </w:rPr>
        <w:t>);</w:t>
      </w:r>
      <w:proofErr w:type="gramEnd"/>
    </w:p>
    <w:p w14:paraId="4361F25A" w14:textId="77777777" w:rsidR="00D74A8D" w:rsidRPr="00B26B13" w:rsidRDefault="00D74A8D" w:rsidP="00D74A8D">
      <w:pPr>
        <w:shd w:val="clear" w:color="auto" w:fill="FFF2CC" w:themeFill="accent4" w:themeFillTint="33"/>
        <w:spacing w:after="0"/>
      </w:pPr>
      <w:r w:rsidRPr="00D74A8D">
        <w:rPr>
          <w:lang w:val="en-GB"/>
        </w:rPr>
        <w:t xml:space="preserve">        </w:t>
      </w:r>
      <w:r w:rsidRPr="00B26B13">
        <w:t>}</w:t>
      </w:r>
    </w:p>
    <w:p w14:paraId="1F9B512C" w14:textId="77777777" w:rsidR="00D74A8D" w:rsidRDefault="00D74A8D" w:rsidP="00D74A8D">
      <w:pPr>
        <w:shd w:val="clear" w:color="auto" w:fill="FFF2CC" w:themeFill="accent4" w:themeFillTint="33"/>
        <w:spacing w:after="0"/>
      </w:pPr>
      <w:r w:rsidRPr="00B26B13">
        <w:t xml:space="preserve">    </w:t>
      </w:r>
      <w:r>
        <w:t>}</w:t>
      </w:r>
    </w:p>
    <w:p w14:paraId="4E6F828F" w14:textId="2485BCBC" w:rsidR="00D74A8D" w:rsidRDefault="00D74A8D" w:rsidP="00D74A8D">
      <w:pPr>
        <w:shd w:val="clear" w:color="auto" w:fill="FFF2CC" w:themeFill="accent4" w:themeFillTint="33"/>
        <w:spacing w:after="0"/>
      </w:pPr>
      <w:r>
        <w:t>}</w:t>
      </w:r>
    </w:p>
    <w:p w14:paraId="586B4590" w14:textId="77777777" w:rsidR="000678B4" w:rsidRDefault="000678B4" w:rsidP="000678B4"/>
    <w:p w14:paraId="2CB3C599" w14:textId="53C408D4" w:rsidR="000678B4" w:rsidRPr="000678B4" w:rsidRDefault="000678B4" w:rsidP="000678B4">
      <w:pPr>
        <w:shd w:val="clear" w:color="auto" w:fill="002060"/>
        <w:rPr>
          <w:rFonts w:eastAsiaTheme="majorEastAsia" w:cs="Segoe UI"/>
          <w:b/>
          <w:color w:val="FFFFFF" w:themeColor="background1"/>
          <w:sz w:val="22"/>
          <w:szCs w:val="22"/>
          <w:u w:val="single"/>
        </w:rPr>
      </w:pPr>
      <w:r w:rsidRPr="000678B4">
        <w:rPr>
          <w:rFonts w:eastAsiaTheme="majorEastAsia" w:cs="Segoe UI"/>
          <w:b/>
          <w:color w:val="FFFFFF" w:themeColor="background1"/>
          <w:sz w:val="22"/>
          <w:szCs w:val="22"/>
          <w:u w:val="single"/>
        </w:rPr>
        <w:t>Ejercicio 3</w:t>
      </w:r>
    </w:p>
    <w:p w14:paraId="13B05FAB" w14:textId="77777777" w:rsidR="000678B4" w:rsidRDefault="000678B4" w:rsidP="000678B4">
      <w:r>
        <w:t>Escribe una clase llamada Estudiante que represente a un estudiante universitario. La clase debe tener los siguientes atributos:</w:t>
      </w:r>
    </w:p>
    <w:p w14:paraId="3624B010" w14:textId="77777777" w:rsidR="000678B4" w:rsidRDefault="000678B4" w:rsidP="000678B4">
      <w:pPr>
        <w:pStyle w:val="Prrafodelista"/>
        <w:numPr>
          <w:ilvl w:val="0"/>
          <w:numId w:val="29"/>
        </w:numPr>
      </w:pPr>
      <w:r>
        <w:t>nombre: una cadena que representa el nombre del estudiante.</w:t>
      </w:r>
    </w:p>
    <w:p w14:paraId="388330DA" w14:textId="77777777" w:rsidR="000678B4" w:rsidRDefault="000678B4" w:rsidP="000678B4">
      <w:pPr>
        <w:pStyle w:val="Prrafodelista"/>
        <w:numPr>
          <w:ilvl w:val="0"/>
          <w:numId w:val="29"/>
        </w:numPr>
      </w:pPr>
      <w:r>
        <w:t>edad: un entero que representa la edad del estudiante.</w:t>
      </w:r>
    </w:p>
    <w:p w14:paraId="1BF5E946" w14:textId="77777777" w:rsidR="000678B4" w:rsidRDefault="000678B4" w:rsidP="000678B4">
      <w:pPr>
        <w:pStyle w:val="Prrafodelista"/>
        <w:numPr>
          <w:ilvl w:val="0"/>
          <w:numId w:val="29"/>
        </w:numPr>
      </w:pPr>
      <w:r>
        <w:t>carrera: una cadena que representa la carrera que está estudiando el estudiante.</w:t>
      </w:r>
    </w:p>
    <w:p w14:paraId="4402E03F" w14:textId="77777777" w:rsidR="000678B4" w:rsidRDefault="000678B4" w:rsidP="000678B4">
      <w:pPr>
        <w:pStyle w:val="Prrafodelista"/>
        <w:numPr>
          <w:ilvl w:val="0"/>
          <w:numId w:val="29"/>
        </w:numPr>
      </w:pPr>
      <w:r>
        <w:t>promedio: un número decimal que representa el promedio académico del estudiante.</w:t>
      </w:r>
    </w:p>
    <w:p w14:paraId="3D61A51B" w14:textId="77777777" w:rsidR="000678B4" w:rsidRDefault="000678B4" w:rsidP="000678B4">
      <w:r>
        <w:t>La clase debe tener los siguientes métodos:</w:t>
      </w:r>
    </w:p>
    <w:p w14:paraId="56B3E51D" w14:textId="77777777" w:rsidR="000678B4" w:rsidRDefault="000678B4" w:rsidP="000678B4">
      <w:pPr>
        <w:pStyle w:val="Prrafodelista"/>
        <w:numPr>
          <w:ilvl w:val="0"/>
          <w:numId w:val="30"/>
        </w:numPr>
      </w:pPr>
      <w:r>
        <w:t>Constructor: Un constructor que acepte el nombre, la edad, la carrera y el promedio del estudiante y los inicialice en los atributos correspondientes.</w:t>
      </w:r>
    </w:p>
    <w:p w14:paraId="4E696206" w14:textId="77777777" w:rsidR="000678B4" w:rsidRDefault="000678B4" w:rsidP="000678B4">
      <w:pPr>
        <w:pStyle w:val="Prrafodelista"/>
        <w:numPr>
          <w:ilvl w:val="0"/>
          <w:numId w:val="30"/>
        </w:numPr>
      </w:pPr>
      <w:r>
        <w:t xml:space="preserve">Método </w:t>
      </w:r>
      <w:proofErr w:type="spellStart"/>
      <w:proofErr w:type="gramStart"/>
      <w:r>
        <w:t>getNombre</w:t>
      </w:r>
      <w:proofErr w:type="spellEnd"/>
      <w:r>
        <w:t>(</w:t>
      </w:r>
      <w:proofErr w:type="gramEnd"/>
      <w:r>
        <w:t>): Un método que devuelve el nombre del estudiante.</w:t>
      </w:r>
    </w:p>
    <w:p w14:paraId="3BE26DE0" w14:textId="77777777" w:rsidR="000678B4" w:rsidRDefault="000678B4" w:rsidP="000678B4">
      <w:pPr>
        <w:pStyle w:val="Prrafodelista"/>
        <w:numPr>
          <w:ilvl w:val="0"/>
          <w:numId w:val="30"/>
        </w:numPr>
      </w:pPr>
      <w:r>
        <w:t xml:space="preserve">Método </w:t>
      </w:r>
      <w:proofErr w:type="spellStart"/>
      <w:proofErr w:type="gramStart"/>
      <w:r>
        <w:t>getEdad</w:t>
      </w:r>
      <w:proofErr w:type="spellEnd"/>
      <w:r>
        <w:t>(</w:t>
      </w:r>
      <w:proofErr w:type="gramEnd"/>
      <w:r>
        <w:t>): Un método que devuelve la edad del estudiante.</w:t>
      </w:r>
    </w:p>
    <w:p w14:paraId="789E0137" w14:textId="77777777" w:rsidR="000678B4" w:rsidRDefault="000678B4" w:rsidP="000678B4">
      <w:pPr>
        <w:pStyle w:val="Prrafodelista"/>
        <w:numPr>
          <w:ilvl w:val="0"/>
          <w:numId w:val="30"/>
        </w:numPr>
      </w:pPr>
      <w:r>
        <w:t xml:space="preserve">Método </w:t>
      </w:r>
      <w:proofErr w:type="spellStart"/>
      <w:proofErr w:type="gramStart"/>
      <w:r>
        <w:t>getCarrera</w:t>
      </w:r>
      <w:proofErr w:type="spellEnd"/>
      <w:r>
        <w:t>(</w:t>
      </w:r>
      <w:proofErr w:type="gramEnd"/>
      <w:r>
        <w:t>): Un método que devuelve la carrera del estudiante.</w:t>
      </w:r>
    </w:p>
    <w:p w14:paraId="60A188D3" w14:textId="77777777" w:rsidR="000678B4" w:rsidRDefault="000678B4" w:rsidP="000678B4">
      <w:pPr>
        <w:pStyle w:val="Prrafodelista"/>
        <w:numPr>
          <w:ilvl w:val="0"/>
          <w:numId w:val="30"/>
        </w:numPr>
      </w:pPr>
      <w:r>
        <w:t xml:space="preserve">Método </w:t>
      </w:r>
      <w:proofErr w:type="spellStart"/>
      <w:proofErr w:type="gramStart"/>
      <w:r>
        <w:t>getPromedio</w:t>
      </w:r>
      <w:proofErr w:type="spellEnd"/>
      <w:r>
        <w:t>(</w:t>
      </w:r>
      <w:proofErr w:type="gramEnd"/>
      <w:r>
        <w:t>): Un método que devuelve el promedio académico del estudiante.</w:t>
      </w:r>
    </w:p>
    <w:p w14:paraId="119226C2" w14:textId="000A7746" w:rsidR="000678B4" w:rsidRDefault="000678B4" w:rsidP="000678B4">
      <w:r>
        <w:t xml:space="preserve">Documenta la clase y los métodos utilizando </w:t>
      </w:r>
      <w:r w:rsidR="00B776F6">
        <w:t>anotaciones</w:t>
      </w:r>
      <w:r>
        <w:t xml:space="preserve"> </w:t>
      </w:r>
      <w:proofErr w:type="spellStart"/>
      <w:r>
        <w:t>Javadoc</w:t>
      </w:r>
      <w:proofErr w:type="spellEnd"/>
      <w:r>
        <w:t>.</w:t>
      </w:r>
    </w:p>
    <w:p w14:paraId="521C66F2" w14:textId="408C3A74" w:rsidR="00C53A58" w:rsidRPr="00C53A58" w:rsidRDefault="00C53A58" w:rsidP="00C53A58">
      <w:pPr>
        <w:shd w:val="clear" w:color="auto" w:fill="002060"/>
        <w:rPr>
          <w:rFonts w:eastAsiaTheme="majorEastAsia" w:cs="Segoe UI"/>
          <w:b/>
          <w:color w:val="FFFFFF" w:themeColor="background1"/>
          <w:sz w:val="22"/>
          <w:szCs w:val="22"/>
          <w:u w:val="single"/>
        </w:rPr>
      </w:pPr>
      <w:r w:rsidRPr="00C53A58">
        <w:rPr>
          <w:rFonts w:eastAsiaTheme="majorEastAsia" w:cs="Segoe UI"/>
          <w:b/>
          <w:color w:val="FFFFFF" w:themeColor="background1"/>
          <w:sz w:val="22"/>
          <w:szCs w:val="22"/>
          <w:u w:val="single"/>
        </w:rPr>
        <w:t>Ejercicio 4</w:t>
      </w:r>
    </w:p>
    <w:p w14:paraId="487AD5FD" w14:textId="77777777" w:rsidR="00C53A58" w:rsidRDefault="00C53A58" w:rsidP="00C53A58">
      <w:r>
        <w:t xml:space="preserve">Implementa una clase llamada </w:t>
      </w:r>
      <w:proofErr w:type="spellStart"/>
      <w:r>
        <w:t>Rectangulo</w:t>
      </w:r>
      <w:proofErr w:type="spellEnd"/>
      <w:r>
        <w:t xml:space="preserve"> que represente un rectángulo en un plano cartesiano. La clase debe tener los siguientes atributos:</w:t>
      </w:r>
    </w:p>
    <w:p w14:paraId="08C7ED45" w14:textId="77777777" w:rsidR="00C53A58" w:rsidRDefault="00C53A58" w:rsidP="00C53A58">
      <w:pPr>
        <w:pStyle w:val="Prrafodelista"/>
        <w:numPr>
          <w:ilvl w:val="0"/>
          <w:numId w:val="31"/>
        </w:numPr>
      </w:pPr>
      <w:r>
        <w:t>base: un número decimal que representa la longitud de la base del rectángulo.</w:t>
      </w:r>
    </w:p>
    <w:p w14:paraId="78E61FDE" w14:textId="77777777" w:rsidR="00C53A58" w:rsidRDefault="00C53A58" w:rsidP="00C53A58">
      <w:pPr>
        <w:pStyle w:val="Prrafodelista"/>
        <w:numPr>
          <w:ilvl w:val="0"/>
          <w:numId w:val="31"/>
        </w:numPr>
      </w:pPr>
      <w:r>
        <w:t>altura: un número decimal que representa la altura del rectángulo.</w:t>
      </w:r>
    </w:p>
    <w:p w14:paraId="2F618382" w14:textId="77777777" w:rsidR="00C53A58" w:rsidRDefault="00C53A58" w:rsidP="00C53A58">
      <w:r>
        <w:t>La clase debe tener los siguientes métodos:</w:t>
      </w:r>
    </w:p>
    <w:p w14:paraId="2C690B40" w14:textId="77777777" w:rsidR="00C53A58" w:rsidRDefault="00C53A58" w:rsidP="00C53A58">
      <w:pPr>
        <w:pStyle w:val="Prrafodelista"/>
        <w:numPr>
          <w:ilvl w:val="0"/>
          <w:numId w:val="32"/>
        </w:numPr>
      </w:pPr>
      <w:r>
        <w:t>Constructor: Un constructor que acepte la base y la altura del rectángulo y las inicialice en los atributos correspondientes.</w:t>
      </w:r>
    </w:p>
    <w:p w14:paraId="54E170FD" w14:textId="77777777" w:rsidR="00C53A58" w:rsidRDefault="00C53A58" w:rsidP="00C53A58">
      <w:pPr>
        <w:pStyle w:val="Prrafodelista"/>
        <w:numPr>
          <w:ilvl w:val="0"/>
          <w:numId w:val="32"/>
        </w:numPr>
      </w:pPr>
      <w:r>
        <w:t xml:space="preserve">Método </w:t>
      </w:r>
      <w:proofErr w:type="spellStart"/>
      <w:proofErr w:type="gramStart"/>
      <w:r>
        <w:t>calcularArea</w:t>
      </w:r>
      <w:proofErr w:type="spellEnd"/>
      <w:r>
        <w:t>(</w:t>
      </w:r>
      <w:proofErr w:type="gramEnd"/>
      <w:r>
        <w:t>): Un método que calcule y devuelva el área del rectángulo.</w:t>
      </w:r>
    </w:p>
    <w:p w14:paraId="67B87279" w14:textId="77777777" w:rsidR="00C53A58" w:rsidRDefault="00C53A58" w:rsidP="00C53A58">
      <w:pPr>
        <w:pStyle w:val="Prrafodelista"/>
        <w:numPr>
          <w:ilvl w:val="0"/>
          <w:numId w:val="32"/>
        </w:numPr>
      </w:pPr>
      <w:r>
        <w:lastRenderedPageBreak/>
        <w:t xml:space="preserve">Método </w:t>
      </w:r>
      <w:proofErr w:type="spellStart"/>
      <w:proofErr w:type="gramStart"/>
      <w:r>
        <w:t>calcularPerimetro</w:t>
      </w:r>
      <w:proofErr w:type="spellEnd"/>
      <w:r>
        <w:t>(</w:t>
      </w:r>
      <w:proofErr w:type="gramEnd"/>
      <w:r>
        <w:t>): Un método que calcule y devuelva el perímetro del rectángulo.</w:t>
      </w:r>
    </w:p>
    <w:p w14:paraId="2A0C809F" w14:textId="77777777" w:rsidR="00C53A58" w:rsidRDefault="00C53A58" w:rsidP="00C53A58">
      <w:pPr>
        <w:pStyle w:val="Prrafodelista"/>
        <w:numPr>
          <w:ilvl w:val="0"/>
          <w:numId w:val="32"/>
        </w:numPr>
      </w:pPr>
      <w:r>
        <w:t xml:space="preserve">Métodos </w:t>
      </w:r>
      <w:proofErr w:type="spellStart"/>
      <w:proofErr w:type="gramStart"/>
      <w:r>
        <w:t>getBase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getAltura</w:t>
      </w:r>
      <w:proofErr w:type="spellEnd"/>
      <w:r>
        <w:t>(</w:t>
      </w:r>
      <w:proofErr w:type="gramEnd"/>
      <w:r>
        <w:t>): Métodos que devuelvan la base y la altura del rectángulo, respectivamente.</w:t>
      </w:r>
    </w:p>
    <w:p w14:paraId="6A51C515" w14:textId="3CAF267C" w:rsidR="00C53A58" w:rsidRDefault="00C53A58" w:rsidP="00C53A58">
      <w:r>
        <w:t xml:space="preserve">Documenta la clase y los métodos utilizando comentarios </w:t>
      </w:r>
      <w:proofErr w:type="spellStart"/>
      <w:r>
        <w:t>Javadoc</w:t>
      </w:r>
      <w:proofErr w:type="spellEnd"/>
      <w:r>
        <w:t>.</w:t>
      </w:r>
    </w:p>
    <w:p w14:paraId="3E1C762B" w14:textId="2678AB8D" w:rsidR="00C53A58" w:rsidRPr="00C53A58" w:rsidRDefault="00C53A58" w:rsidP="00C53A58">
      <w:pPr>
        <w:shd w:val="clear" w:color="auto" w:fill="538135" w:themeFill="accent6" w:themeFillShade="BF"/>
        <w:rPr>
          <w:color w:val="FFFFFF" w:themeColor="background1"/>
        </w:rPr>
      </w:pPr>
      <w:r w:rsidRPr="00C53A58">
        <w:rPr>
          <w:color w:val="FFFFFF" w:themeColor="background1"/>
        </w:rPr>
        <w:t>RETO</w:t>
      </w:r>
    </w:p>
    <w:p w14:paraId="60CF1EAF" w14:textId="45A0B5A5" w:rsidR="00C53A58" w:rsidRPr="00C53A58" w:rsidRDefault="00C53A58" w:rsidP="00C53A58">
      <w:r>
        <w:t xml:space="preserve">Invéntate un </w:t>
      </w:r>
      <w:r w:rsidR="00EB39A8">
        <w:t>ejercicio y</w:t>
      </w:r>
      <w:r>
        <w:t xml:space="preserve"> realiza un </w:t>
      </w:r>
      <w:proofErr w:type="spellStart"/>
      <w:r w:rsidR="00EB39A8">
        <w:t>javadoc</w:t>
      </w:r>
      <w:proofErr w:type="spellEnd"/>
    </w:p>
    <w:sectPr w:rsidR="00C53A58" w:rsidRPr="00C53A58" w:rsidSect="006A1D71">
      <w:footerReference w:type="default" r:id="rId11"/>
      <w:pgSz w:w="11906" w:h="16838" w:code="9"/>
      <w:pgMar w:top="1453" w:right="1134" w:bottom="1134" w:left="1418" w:header="426" w:footer="29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0FBED" w14:textId="77777777" w:rsidR="00344C14" w:rsidRDefault="00344C14" w:rsidP="00524988">
      <w:pPr>
        <w:spacing w:after="0" w:line="240" w:lineRule="auto"/>
      </w:pPr>
      <w:r>
        <w:separator/>
      </w:r>
    </w:p>
  </w:endnote>
  <w:endnote w:type="continuationSeparator" w:id="0">
    <w:p w14:paraId="54C51CFC" w14:textId="77777777" w:rsidR="00344C14" w:rsidRDefault="00344C14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C716" w14:textId="3E7BB86F" w:rsidR="006A1D71" w:rsidRPr="006A1D71" w:rsidRDefault="006A1D71" w:rsidP="006A1D71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i/>
        <w:color w:val="1F3864" w:themeColor="accent1" w:themeShade="80"/>
        <w:sz w:val="18"/>
      </w:rPr>
    </w:pPr>
    <w:r w:rsidRPr="006A1D71">
      <w:rPr>
        <w:rFonts w:ascii="Calibri" w:hAnsi="Calibri" w:cs="Calibri"/>
        <w:i/>
        <w:color w:val="1F3864" w:themeColor="accent1" w:themeShade="80"/>
        <w:spacing w:val="60"/>
        <w:sz w:val="18"/>
      </w:rPr>
      <w:t>Pg.</w:t>
    </w:r>
    <w:r w:rsidRPr="006A1D71">
      <w:rPr>
        <w:rFonts w:ascii="Calibri" w:hAnsi="Calibri" w:cs="Calibri"/>
        <w:i/>
        <w:color w:val="1F3864" w:themeColor="accent1" w:themeShade="80"/>
        <w:sz w:val="18"/>
      </w:rPr>
      <w:t xml:space="preserve"> 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begin"/>
    </w:r>
    <w:r w:rsidRPr="006A1D71">
      <w:rPr>
        <w:rFonts w:ascii="Calibri" w:hAnsi="Calibri" w:cs="Calibri"/>
        <w:i/>
        <w:color w:val="1F3864" w:themeColor="accent1" w:themeShade="80"/>
        <w:sz w:val="18"/>
      </w:rPr>
      <w:instrText>PAGE   \* MERGEFORMAT</w:instrTex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separate"/>
    </w:r>
    <w:r w:rsidR="00EC08EB">
      <w:rPr>
        <w:rFonts w:ascii="Calibri" w:hAnsi="Calibri" w:cs="Calibri"/>
        <w:i/>
        <w:noProof/>
        <w:color w:val="1F3864" w:themeColor="accent1" w:themeShade="80"/>
        <w:sz w:val="18"/>
      </w:rPr>
      <w:t>2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end"/>
    </w:r>
    <w:r w:rsidRPr="006A1D71">
      <w:rPr>
        <w:rFonts w:ascii="Calibri" w:hAnsi="Calibri" w:cs="Calibri"/>
        <w:i/>
        <w:color w:val="1F3864" w:themeColor="accent1" w:themeShade="80"/>
        <w:sz w:val="18"/>
      </w:rPr>
      <w:t xml:space="preserve"> | 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begin"/>
    </w:r>
    <w:r w:rsidRPr="006A1D71">
      <w:rPr>
        <w:rFonts w:ascii="Calibri" w:hAnsi="Calibri" w:cs="Calibri"/>
        <w:i/>
        <w:color w:val="1F3864" w:themeColor="accent1" w:themeShade="80"/>
        <w:sz w:val="18"/>
      </w:rPr>
      <w:instrText>NUMPAGES  \* Arabic  \* MERGEFORMAT</w:instrTex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separate"/>
    </w:r>
    <w:r w:rsidR="00EC08EB">
      <w:rPr>
        <w:rFonts w:ascii="Calibri" w:hAnsi="Calibri" w:cs="Calibri"/>
        <w:i/>
        <w:noProof/>
        <w:color w:val="1F3864" w:themeColor="accent1" w:themeShade="80"/>
        <w:sz w:val="18"/>
      </w:rPr>
      <w:t>10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end"/>
    </w:r>
  </w:p>
  <w:p w14:paraId="5D7FAA64" w14:textId="77777777" w:rsidR="00F91FEC" w:rsidRDefault="00F91F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8D7A7" w14:textId="77777777" w:rsidR="00344C14" w:rsidRDefault="00344C14" w:rsidP="00524988">
      <w:pPr>
        <w:spacing w:after="0" w:line="240" w:lineRule="auto"/>
      </w:pPr>
      <w:r>
        <w:separator/>
      </w:r>
    </w:p>
  </w:footnote>
  <w:footnote w:type="continuationSeparator" w:id="0">
    <w:p w14:paraId="14334D4A" w14:textId="77777777" w:rsidR="00344C14" w:rsidRDefault="00344C14" w:rsidP="00524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B4221AA4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1C4A65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95D8FD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707" w:hanging="283"/>
      </w:pPr>
      <w:rPr>
        <w:rFonts w:cs="Times New Roman"/>
      </w:rPr>
    </w:lvl>
    <w:lvl w:ilvl="1">
      <w:start w:val="1"/>
      <w:numFmt w:val="decimal"/>
      <w:lvlText w:val="%2."/>
      <w:lvlJc w:val="left"/>
      <w:pPr>
        <w:ind w:left="1414" w:hanging="283"/>
      </w:pPr>
      <w:rPr>
        <w:rFonts w:cs="Times New Roman"/>
      </w:rPr>
    </w:lvl>
    <w:lvl w:ilvl="2">
      <w:start w:val="1"/>
      <w:numFmt w:val="decimal"/>
      <w:lvlText w:val="%3."/>
      <w:lvlJc w:val="left"/>
      <w:pPr>
        <w:ind w:left="2121" w:hanging="283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28" w:hanging="283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3535" w:hanging="283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4242" w:hanging="283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949" w:hanging="283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5656" w:hanging="283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6363" w:hanging="283"/>
      </w:pPr>
      <w:rPr>
        <w:rFonts w:cs="Times New Roman"/>
      </w:rPr>
    </w:lvl>
  </w:abstractNum>
  <w:abstractNum w:abstractNumId="4" w15:restartNumberingAfterBreak="0">
    <w:nsid w:val="00000003"/>
    <w:multiLevelType w:val="multilevel"/>
    <w:tmpl w:val="FFFFFFFF"/>
    <w:lvl w:ilvl="0">
      <w:start w:val="1"/>
      <w:numFmt w:val="decimal"/>
      <w:lvlText w:val="%1."/>
      <w:lvlJc w:val="left"/>
      <w:pPr>
        <w:ind w:left="707" w:hanging="283"/>
      </w:pPr>
      <w:rPr>
        <w:rFonts w:cs="Times New Roman"/>
      </w:rPr>
    </w:lvl>
    <w:lvl w:ilvl="1">
      <w:start w:val="1"/>
      <w:numFmt w:val="decimal"/>
      <w:lvlText w:val="%2."/>
      <w:lvlJc w:val="left"/>
      <w:pPr>
        <w:ind w:left="1414" w:hanging="283"/>
      </w:pPr>
      <w:rPr>
        <w:rFonts w:cs="Times New Roman"/>
      </w:rPr>
    </w:lvl>
    <w:lvl w:ilvl="2">
      <w:start w:val="1"/>
      <w:numFmt w:val="decimal"/>
      <w:lvlText w:val="%3."/>
      <w:lvlJc w:val="left"/>
      <w:pPr>
        <w:ind w:left="2121" w:hanging="283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28" w:hanging="283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3535" w:hanging="283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4242" w:hanging="283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949" w:hanging="283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5656" w:hanging="283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6363" w:hanging="283"/>
      </w:pPr>
      <w:rPr>
        <w:rFonts w:cs="Times New Roman"/>
      </w:rPr>
    </w:lvl>
  </w:abstractNum>
  <w:abstractNum w:abstractNumId="5" w15:restartNumberingAfterBreak="0">
    <w:nsid w:val="00000004"/>
    <w:multiLevelType w:val="multilevel"/>
    <w:tmpl w:val="FFFFFFFF"/>
    <w:lvl w:ilvl="0">
      <w:start w:val="1"/>
      <w:numFmt w:val="decimal"/>
      <w:lvlText w:val="%1."/>
      <w:lvlJc w:val="left"/>
      <w:pPr>
        <w:ind w:left="707" w:hanging="283"/>
      </w:pPr>
      <w:rPr>
        <w:rFonts w:cs="Times New Roman"/>
      </w:rPr>
    </w:lvl>
    <w:lvl w:ilvl="1">
      <w:start w:val="1"/>
      <w:numFmt w:val="decimal"/>
      <w:lvlText w:val="%2."/>
      <w:lvlJc w:val="left"/>
      <w:pPr>
        <w:ind w:left="1414" w:hanging="283"/>
      </w:pPr>
      <w:rPr>
        <w:rFonts w:cs="Times New Roman"/>
      </w:rPr>
    </w:lvl>
    <w:lvl w:ilvl="2">
      <w:start w:val="1"/>
      <w:numFmt w:val="decimal"/>
      <w:lvlText w:val="%3."/>
      <w:lvlJc w:val="left"/>
      <w:pPr>
        <w:ind w:left="2121" w:hanging="283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28" w:hanging="283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3535" w:hanging="283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4242" w:hanging="283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949" w:hanging="283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5656" w:hanging="283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6363" w:hanging="283"/>
      </w:pPr>
      <w:rPr>
        <w:rFonts w:cs="Times New Roman"/>
      </w:rPr>
    </w:lvl>
  </w:abstractNum>
  <w:abstractNum w:abstractNumId="6" w15:restartNumberingAfterBreak="0">
    <w:nsid w:val="063F514C"/>
    <w:multiLevelType w:val="hybridMultilevel"/>
    <w:tmpl w:val="7F14AA62"/>
    <w:lvl w:ilvl="0" w:tplc="9CF854E0">
      <w:start w:val="1"/>
      <w:numFmt w:val="bullet"/>
      <w:pStyle w:val="Prrafodelista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DC0694"/>
    <w:multiLevelType w:val="multilevel"/>
    <w:tmpl w:val="A12A77E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E4F7112"/>
    <w:multiLevelType w:val="multilevel"/>
    <w:tmpl w:val="178A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60303"/>
    <w:multiLevelType w:val="multilevel"/>
    <w:tmpl w:val="71CC0C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60516E"/>
    <w:multiLevelType w:val="multilevel"/>
    <w:tmpl w:val="5C3C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41A70"/>
    <w:multiLevelType w:val="multilevel"/>
    <w:tmpl w:val="C3FC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0799D"/>
    <w:multiLevelType w:val="multilevel"/>
    <w:tmpl w:val="865A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418E4"/>
    <w:multiLevelType w:val="hybridMultilevel"/>
    <w:tmpl w:val="3F527D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C6F68"/>
    <w:multiLevelType w:val="multilevel"/>
    <w:tmpl w:val="526458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7C51B5"/>
    <w:multiLevelType w:val="multilevel"/>
    <w:tmpl w:val="861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10EA6"/>
    <w:multiLevelType w:val="multilevel"/>
    <w:tmpl w:val="653C16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041D1"/>
    <w:multiLevelType w:val="multilevel"/>
    <w:tmpl w:val="61D6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F5286"/>
    <w:multiLevelType w:val="multilevel"/>
    <w:tmpl w:val="4E22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04D1E"/>
    <w:multiLevelType w:val="multilevel"/>
    <w:tmpl w:val="61FA36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FF33A6"/>
    <w:multiLevelType w:val="hybridMultilevel"/>
    <w:tmpl w:val="5AFCE4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D86FE9"/>
    <w:multiLevelType w:val="multilevel"/>
    <w:tmpl w:val="FB36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3460D"/>
    <w:multiLevelType w:val="multilevel"/>
    <w:tmpl w:val="5F2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704AC4"/>
    <w:multiLevelType w:val="multilevel"/>
    <w:tmpl w:val="0EF638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6073E4"/>
    <w:multiLevelType w:val="hybridMultilevel"/>
    <w:tmpl w:val="66B4A2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8532F0"/>
    <w:multiLevelType w:val="hybridMultilevel"/>
    <w:tmpl w:val="D046C4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11ABB"/>
    <w:multiLevelType w:val="multilevel"/>
    <w:tmpl w:val="641059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C0077A"/>
    <w:multiLevelType w:val="multilevel"/>
    <w:tmpl w:val="1DE6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516F40"/>
    <w:multiLevelType w:val="multilevel"/>
    <w:tmpl w:val="7952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9C05A4"/>
    <w:multiLevelType w:val="multilevel"/>
    <w:tmpl w:val="16ECE2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375650"/>
    <w:multiLevelType w:val="multilevel"/>
    <w:tmpl w:val="0F8A84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E44D63"/>
    <w:multiLevelType w:val="multilevel"/>
    <w:tmpl w:val="39F4BF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376927">
    <w:abstractNumId w:val="2"/>
  </w:num>
  <w:num w:numId="2" w16cid:durableId="1953391400">
    <w:abstractNumId w:val="7"/>
  </w:num>
  <w:num w:numId="3" w16cid:durableId="1492797024">
    <w:abstractNumId w:val="1"/>
  </w:num>
  <w:num w:numId="4" w16cid:durableId="1531065800">
    <w:abstractNumId w:val="0"/>
  </w:num>
  <w:num w:numId="5" w16cid:durableId="1914703188">
    <w:abstractNumId w:val="6"/>
  </w:num>
  <w:num w:numId="6" w16cid:durableId="970088916">
    <w:abstractNumId w:val="3"/>
  </w:num>
  <w:num w:numId="7" w16cid:durableId="447554447">
    <w:abstractNumId w:val="4"/>
  </w:num>
  <w:num w:numId="8" w16cid:durableId="1546214668">
    <w:abstractNumId w:val="5"/>
  </w:num>
  <w:num w:numId="9" w16cid:durableId="1485127762">
    <w:abstractNumId w:val="28"/>
  </w:num>
  <w:num w:numId="10" w16cid:durableId="1513297379">
    <w:abstractNumId w:val="30"/>
  </w:num>
  <w:num w:numId="11" w16cid:durableId="1650748994">
    <w:abstractNumId w:val="12"/>
  </w:num>
  <w:num w:numId="12" w16cid:durableId="969364117">
    <w:abstractNumId w:val="23"/>
  </w:num>
  <w:num w:numId="13" w16cid:durableId="1876431614">
    <w:abstractNumId w:val="10"/>
  </w:num>
  <w:num w:numId="14" w16cid:durableId="1209144766">
    <w:abstractNumId w:val="14"/>
  </w:num>
  <w:num w:numId="15" w16cid:durableId="1125123468">
    <w:abstractNumId w:val="17"/>
  </w:num>
  <w:num w:numId="16" w16cid:durableId="73475970">
    <w:abstractNumId w:val="29"/>
  </w:num>
  <w:num w:numId="17" w16cid:durableId="1590309832">
    <w:abstractNumId w:val="15"/>
  </w:num>
  <w:num w:numId="18" w16cid:durableId="1206135005">
    <w:abstractNumId w:val="9"/>
  </w:num>
  <w:num w:numId="19" w16cid:durableId="1865711226">
    <w:abstractNumId w:val="8"/>
  </w:num>
  <w:num w:numId="20" w16cid:durableId="318772567">
    <w:abstractNumId w:val="18"/>
  </w:num>
  <w:num w:numId="21" w16cid:durableId="1737894798">
    <w:abstractNumId w:val="16"/>
  </w:num>
  <w:num w:numId="22" w16cid:durableId="868763564">
    <w:abstractNumId w:val="11"/>
  </w:num>
  <w:num w:numId="23" w16cid:durableId="1624262246">
    <w:abstractNumId w:val="19"/>
  </w:num>
  <w:num w:numId="24" w16cid:durableId="74666367">
    <w:abstractNumId w:val="22"/>
  </w:num>
  <w:num w:numId="25" w16cid:durableId="1275593408">
    <w:abstractNumId w:val="31"/>
  </w:num>
  <w:num w:numId="26" w16cid:durableId="1012146808">
    <w:abstractNumId w:val="21"/>
  </w:num>
  <w:num w:numId="27" w16cid:durableId="456532155">
    <w:abstractNumId w:val="26"/>
  </w:num>
  <w:num w:numId="28" w16cid:durableId="1601377141">
    <w:abstractNumId w:val="27"/>
  </w:num>
  <w:num w:numId="29" w16cid:durableId="1972785986">
    <w:abstractNumId w:val="24"/>
  </w:num>
  <w:num w:numId="30" w16cid:durableId="392505535">
    <w:abstractNumId w:val="25"/>
  </w:num>
  <w:num w:numId="31" w16cid:durableId="1630863921">
    <w:abstractNumId w:val="13"/>
  </w:num>
  <w:num w:numId="32" w16cid:durableId="1987003444">
    <w:abstractNumId w:val="2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2B"/>
    <w:rsid w:val="00003826"/>
    <w:rsid w:val="00023FDB"/>
    <w:rsid w:val="00030E95"/>
    <w:rsid w:val="00033EE5"/>
    <w:rsid w:val="000364BB"/>
    <w:rsid w:val="00044941"/>
    <w:rsid w:val="000524BD"/>
    <w:rsid w:val="00065B0F"/>
    <w:rsid w:val="000678B4"/>
    <w:rsid w:val="000711F8"/>
    <w:rsid w:val="0007419F"/>
    <w:rsid w:val="00076856"/>
    <w:rsid w:val="00080609"/>
    <w:rsid w:val="00082D70"/>
    <w:rsid w:val="000842A6"/>
    <w:rsid w:val="00097C80"/>
    <w:rsid w:val="000A1031"/>
    <w:rsid w:val="000A6FEB"/>
    <w:rsid w:val="000A7E71"/>
    <w:rsid w:val="000D3085"/>
    <w:rsid w:val="000D5B45"/>
    <w:rsid w:val="000E6CC1"/>
    <w:rsid w:val="000F073F"/>
    <w:rsid w:val="000F3770"/>
    <w:rsid w:val="000F37C3"/>
    <w:rsid w:val="00104F3A"/>
    <w:rsid w:val="001055DF"/>
    <w:rsid w:val="00131D7B"/>
    <w:rsid w:val="00134904"/>
    <w:rsid w:val="0015083C"/>
    <w:rsid w:val="00151A42"/>
    <w:rsid w:val="001542CE"/>
    <w:rsid w:val="00157FE5"/>
    <w:rsid w:val="00167FCD"/>
    <w:rsid w:val="00180674"/>
    <w:rsid w:val="001813E2"/>
    <w:rsid w:val="00184001"/>
    <w:rsid w:val="00190EBA"/>
    <w:rsid w:val="001A356B"/>
    <w:rsid w:val="001A40CE"/>
    <w:rsid w:val="001C42B8"/>
    <w:rsid w:val="001D3008"/>
    <w:rsid w:val="001E3ADA"/>
    <w:rsid w:val="001E5D5A"/>
    <w:rsid w:val="00224DBA"/>
    <w:rsid w:val="002261A4"/>
    <w:rsid w:val="00242020"/>
    <w:rsid w:val="002421DF"/>
    <w:rsid w:val="00243467"/>
    <w:rsid w:val="00247FC9"/>
    <w:rsid w:val="00251B6F"/>
    <w:rsid w:val="00253918"/>
    <w:rsid w:val="00254DE7"/>
    <w:rsid w:val="0025520F"/>
    <w:rsid w:val="00283CA2"/>
    <w:rsid w:val="00296842"/>
    <w:rsid w:val="002A2162"/>
    <w:rsid w:val="002A4BA4"/>
    <w:rsid w:val="002B6A49"/>
    <w:rsid w:val="002C123D"/>
    <w:rsid w:val="002C12C0"/>
    <w:rsid w:val="002E137C"/>
    <w:rsid w:val="002E3655"/>
    <w:rsid w:val="002E50A9"/>
    <w:rsid w:val="002F1EA7"/>
    <w:rsid w:val="00311F42"/>
    <w:rsid w:val="003169C1"/>
    <w:rsid w:val="00344C14"/>
    <w:rsid w:val="003557A5"/>
    <w:rsid w:val="0037058F"/>
    <w:rsid w:val="0038182B"/>
    <w:rsid w:val="00381AE3"/>
    <w:rsid w:val="003A073C"/>
    <w:rsid w:val="003A12F3"/>
    <w:rsid w:val="003A36C9"/>
    <w:rsid w:val="003D18C5"/>
    <w:rsid w:val="003F06F7"/>
    <w:rsid w:val="003F67EF"/>
    <w:rsid w:val="00422A5F"/>
    <w:rsid w:val="00427DEB"/>
    <w:rsid w:val="00432A3E"/>
    <w:rsid w:val="0044153F"/>
    <w:rsid w:val="00445614"/>
    <w:rsid w:val="00450CE4"/>
    <w:rsid w:val="00451CF0"/>
    <w:rsid w:val="004524A0"/>
    <w:rsid w:val="00457051"/>
    <w:rsid w:val="00463F33"/>
    <w:rsid w:val="00473DBC"/>
    <w:rsid w:val="0047425B"/>
    <w:rsid w:val="00475EA9"/>
    <w:rsid w:val="00481FAD"/>
    <w:rsid w:val="00483FFD"/>
    <w:rsid w:val="0049172F"/>
    <w:rsid w:val="004944EB"/>
    <w:rsid w:val="004970E6"/>
    <w:rsid w:val="004A5863"/>
    <w:rsid w:val="004B1C40"/>
    <w:rsid w:val="004C38B2"/>
    <w:rsid w:val="004D2AF8"/>
    <w:rsid w:val="005014AF"/>
    <w:rsid w:val="00505442"/>
    <w:rsid w:val="00511D14"/>
    <w:rsid w:val="005244D5"/>
    <w:rsid w:val="00524988"/>
    <w:rsid w:val="00530B46"/>
    <w:rsid w:val="00535D3D"/>
    <w:rsid w:val="00536B44"/>
    <w:rsid w:val="0054343A"/>
    <w:rsid w:val="00563FE4"/>
    <w:rsid w:val="00567885"/>
    <w:rsid w:val="005733DE"/>
    <w:rsid w:val="00575138"/>
    <w:rsid w:val="00575C9D"/>
    <w:rsid w:val="005854E9"/>
    <w:rsid w:val="0058753A"/>
    <w:rsid w:val="0058758D"/>
    <w:rsid w:val="00591BDC"/>
    <w:rsid w:val="00593739"/>
    <w:rsid w:val="005C0CC8"/>
    <w:rsid w:val="005C70EA"/>
    <w:rsid w:val="005D33FB"/>
    <w:rsid w:val="005E7F00"/>
    <w:rsid w:val="005F7121"/>
    <w:rsid w:val="00600008"/>
    <w:rsid w:val="00617551"/>
    <w:rsid w:val="00623D45"/>
    <w:rsid w:val="00635D86"/>
    <w:rsid w:val="00636B0A"/>
    <w:rsid w:val="00646886"/>
    <w:rsid w:val="00650A92"/>
    <w:rsid w:val="00671319"/>
    <w:rsid w:val="00680F6D"/>
    <w:rsid w:val="0069051F"/>
    <w:rsid w:val="00690966"/>
    <w:rsid w:val="00691B96"/>
    <w:rsid w:val="00693B83"/>
    <w:rsid w:val="006963D1"/>
    <w:rsid w:val="00697BFC"/>
    <w:rsid w:val="006A1D71"/>
    <w:rsid w:val="006A72BE"/>
    <w:rsid w:val="006B5100"/>
    <w:rsid w:val="006C2FBA"/>
    <w:rsid w:val="006D2497"/>
    <w:rsid w:val="006F6F1F"/>
    <w:rsid w:val="007036A7"/>
    <w:rsid w:val="007210D5"/>
    <w:rsid w:val="00723311"/>
    <w:rsid w:val="00731640"/>
    <w:rsid w:val="00763547"/>
    <w:rsid w:val="00766E87"/>
    <w:rsid w:val="0077469B"/>
    <w:rsid w:val="007769E6"/>
    <w:rsid w:val="0078225B"/>
    <w:rsid w:val="00783197"/>
    <w:rsid w:val="007B186B"/>
    <w:rsid w:val="007B1CB5"/>
    <w:rsid w:val="007C0916"/>
    <w:rsid w:val="007C5544"/>
    <w:rsid w:val="007D4878"/>
    <w:rsid w:val="007E25AB"/>
    <w:rsid w:val="00801239"/>
    <w:rsid w:val="0081341C"/>
    <w:rsid w:val="00821C1B"/>
    <w:rsid w:val="008222C1"/>
    <w:rsid w:val="00823A60"/>
    <w:rsid w:val="00824262"/>
    <w:rsid w:val="008479AB"/>
    <w:rsid w:val="00860A6D"/>
    <w:rsid w:val="00864D85"/>
    <w:rsid w:val="00866459"/>
    <w:rsid w:val="0087326A"/>
    <w:rsid w:val="00874AA1"/>
    <w:rsid w:val="008805CF"/>
    <w:rsid w:val="0089032B"/>
    <w:rsid w:val="008B64F9"/>
    <w:rsid w:val="008C6361"/>
    <w:rsid w:val="008C70F9"/>
    <w:rsid w:val="008C7668"/>
    <w:rsid w:val="009049EE"/>
    <w:rsid w:val="00911B5C"/>
    <w:rsid w:val="009176CC"/>
    <w:rsid w:val="00922ED0"/>
    <w:rsid w:val="00923505"/>
    <w:rsid w:val="009236D7"/>
    <w:rsid w:val="00932127"/>
    <w:rsid w:val="00933691"/>
    <w:rsid w:val="00941B6B"/>
    <w:rsid w:val="009571F7"/>
    <w:rsid w:val="00972EF3"/>
    <w:rsid w:val="00973673"/>
    <w:rsid w:val="0097390B"/>
    <w:rsid w:val="00973F1D"/>
    <w:rsid w:val="00975CA2"/>
    <w:rsid w:val="009837D2"/>
    <w:rsid w:val="009860FB"/>
    <w:rsid w:val="00986964"/>
    <w:rsid w:val="00987EE4"/>
    <w:rsid w:val="009903EF"/>
    <w:rsid w:val="00993B49"/>
    <w:rsid w:val="009C6E9F"/>
    <w:rsid w:val="009D7395"/>
    <w:rsid w:val="009F173E"/>
    <w:rsid w:val="00A05F8F"/>
    <w:rsid w:val="00A270B7"/>
    <w:rsid w:val="00A3476F"/>
    <w:rsid w:val="00A35720"/>
    <w:rsid w:val="00A452EE"/>
    <w:rsid w:val="00A50F57"/>
    <w:rsid w:val="00A5681A"/>
    <w:rsid w:val="00A774AA"/>
    <w:rsid w:val="00A8034C"/>
    <w:rsid w:val="00AA0B23"/>
    <w:rsid w:val="00AA2CA5"/>
    <w:rsid w:val="00AC42E4"/>
    <w:rsid w:val="00AD5D26"/>
    <w:rsid w:val="00AD6F95"/>
    <w:rsid w:val="00AE204D"/>
    <w:rsid w:val="00AE5290"/>
    <w:rsid w:val="00AF0636"/>
    <w:rsid w:val="00AF7C04"/>
    <w:rsid w:val="00B1212C"/>
    <w:rsid w:val="00B26B13"/>
    <w:rsid w:val="00B37445"/>
    <w:rsid w:val="00B52F10"/>
    <w:rsid w:val="00B60D86"/>
    <w:rsid w:val="00B776F6"/>
    <w:rsid w:val="00BB04EC"/>
    <w:rsid w:val="00BB0993"/>
    <w:rsid w:val="00BB51E7"/>
    <w:rsid w:val="00BF0C48"/>
    <w:rsid w:val="00C13595"/>
    <w:rsid w:val="00C14E43"/>
    <w:rsid w:val="00C15614"/>
    <w:rsid w:val="00C272F2"/>
    <w:rsid w:val="00C406F6"/>
    <w:rsid w:val="00C40895"/>
    <w:rsid w:val="00C41BBE"/>
    <w:rsid w:val="00C53A58"/>
    <w:rsid w:val="00C73296"/>
    <w:rsid w:val="00C776BD"/>
    <w:rsid w:val="00CA1AC5"/>
    <w:rsid w:val="00CB2C52"/>
    <w:rsid w:val="00CB683B"/>
    <w:rsid w:val="00CD35FB"/>
    <w:rsid w:val="00CE2EDE"/>
    <w:rsid w:val="00CE74C1"/>
    <w:rsid w:val="00D02594"/>
    <w:rsid w:val="00D30DC2"/>
    <w:rsid w:val="00D61E54"/>
    <w:rsid w:val="00D64098"/>
    <w:rsid w:val="00D74A8D"/>
    <w:rsid w:val="00D809D4"/>
    <w:rsid w:val="00D93BD3"/>
    <w:rsid w:val="00DA23E2"/>
    <w:rsid w:val="00DA2458"/>
    <w:rsid w:val="00DB4681"/>
    <w:rsid w:val="00DB4D7A"/>
    <w:rsid w:val="00DD17F1"/>
    <w:rsid w:val="00DD73C0"/>
    <w:rsid w:val="00DE1B5A"/>
    <w:rsid w:val="00E01F80"/>
    <w:rsid w:val="00E02BD5"/>
    <w:rsid w:val="00E0307A"/>
    <w:rsid w:val="00E06C15"/>
    <w:rsid w:val="00E128DA"/>
    <w:rsid w:val="00E17910"/>
    <w:rsid w:val="00E20AD9"/>
    <w:rsid w:val="00E36507"/>
    <w:rsid w:val="00E459E1"/>
    <w:rsid w:val="00E634F9"/>
    <w:rsid w:val="00E81BD2"/>
    <w:rsid w:val="00E87C7D"/>
    <w:rsid w:val="00E96D02"/>
    <w:rsid w:val="00EA04DA"/>
    <w:rsid w:val="00EA1BCB"/>
    <w:rsid w:val="00EB124A"/>
    <w:rsid w:val="00EB39A8"/>
    <w:rsid w:val="00EB7D3D"/>
    <w:rsid w:val="00EC08EB"/>
    <w:rsid w:val="00ED16C9"/>
    <w:rsid w:val="00ED5F75"/>
    <w:rsid w:val="00F023CF"/>
    <w:rsid w:val="00F1312A"/>
    <w:rsid w:val="00F20B21"/>
    <w:rsid w:val="00F37701"/>
    <w:rsid w:val="00F45562"/>
    <w:rsid w:val="00F46BCA"/>
    <w:rsid w:val="00F46CA9"/>
    <w:rsid w:val="00F567C9"/>
    <w:rsid w:val="00F63629"/>
    <w:rsid w:val="00F65417"/>
    <w:rsid w:val="00F7056E"/>
    <w:rsid w:val="00F80CCE"/>
    <w:rsid w:val="00F84D2E"/>
    <w:rsid w:val="00F91FEC"/>
    <w:rsid w:val="00FA6F20"/>
    <w:rsid w:val="00FB3B75"/>
    <w:rsid w:val="00FC27C7"/>
    <w:rsid w:val="00FC3E6F"/>
    <w:rsid w:val="00FE0615"/>
    <w:rsid w:val="00FE564B"/>
    <w:rsid w:val="00FE7F0D"/>
    <w:rsid w:val="00FF5942"/>
    <w:rsid w:val="00FF7BFD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FDD5B1"/>
  <w15:chartTrackingRefBased/>
  <w15:docId w15:val="{54580D86-13B1-4AC2-B105-E3FDE193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5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127"/>
    <w:pPr>
      <w:jc w:val="both"/>
    </w:pPr>
    <w:rPr>
      <w:rFonts w:ascii="Georgia" w:hAnsi="Georgia"/>
    </w:rPr>
  </w:style>
  <w:style w:type="paragraph" w:styleId="Ttulo1">
    <w:name w:val="heading 1"/>
    <w:basedOn w:val="Normal"/>
    <w:next w:val="Normal"/>
    <w:link w:val="Ttulo1Car"/>
    <w:uiPriority w:val="2"/>
    <w:qFormat/>
    <w:rsid w:val="009D7395"/>
    <w:pPr>
      <w:keepNext/>
      <w:keepLines/>
      <w:numPr>
        <w:numId w:val="2"/>
      </w:numPr>
      <w:contextualSpacing/>
      <w:outlineLvl w:val="0"/>
    </w:pPr>
    <w:rPr>
      <w:rFonts w:eastAsiaTheme="majorEastAsia" w:cstheme="majorBidi"/>
      <w:b/>
      <w:color w:val="1F4E79" w:themeColor="accent5" w:themeShade="80"/>
      <w:sz w:val="28"/>
      <w:szCs w:val="32"/>
      <w:u w:val="singl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93B49"/>
    <w:pPr>
      <w:numPr>
        <w:ilvl w:val="1"/>
        <w:numId w:val="2"/>
      </w:numPr>
      <w:ind w:left="851" w:hanging="851"/>
      <w:contextualSpacing/>
      <w:outlineLvl w:val="1"/>
    </w:pPr>
    <w:rPr>
      <w:rFonts w:eastAsiaTheme="majorEastAsia" w:cstheme="majorBidi"/>
      <w:b/>
      <w:color w:val="1F3864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4BA4"/>
    <w:pPr>
      <w:numPr>
        <w:ilvl w:val="2"/>
        <w:numId w:val="2"/>
      </w:numPr>
      <w:contextualSpacing/>
      <w:outlineLvl w:val="2"/>
    </w:pPr>
    <w:rPr>
      <w:rFonts w:eastAsiaTheme="majorEastAsia" w:cstheme="majorBidi"/>
      <w:b/>
      <w:i/>
      <w:color w:val="2E74B5" w:themeColor="accent5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1AE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1AE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1AE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1AE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1AE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1AE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autoRedefine/>
    <w:uiPriority w:val="11"/>
    <w:qFormat/>
    <w:rsid w:val="006B5100"/>
    <w:pPr>
      <w:numPr>
        <w:numId w:val="1"/>
      </w:numPr>
      <w:ind w:left="714" w:hanging="357"/>
      <w:contextualSpacing/>
    </w:pPr>
    <w:rPr>
      <w:color w:val="002060"/>
    </w:rPr>
  </w:style>
  <w:style w:type="paragraph" w:styleId="Ttulo">
    <w:name w:val="Title"/>
    <w:basedOn w:val="Normal"/>
    <w:next w:val="Normal"/>
    <w:link w:val="TtuloCar"/>
    <w:uiPriority w:val="1"/>
    <w:qFormat/>
    <w:rsid w:val="004524A0"/>
    <w:pPr>
      <w:spacing w:after="600" w:line="360" w:lineRule="auto"/>
      <w:contextualSpacing/>
      <w:jc w:val="center"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4524A0"/>
    <w:rPr>
      <w:rFonts w:ascii="Georgia" w:eastAsiaTheme="majorEastAsia" w:hAnsi="Georgia" w:cstheme="majorBidi"/>
      <w:b/>
      <w:kern w:val="28"/>
      <w:sz w:val="32"/>
      <w:szCs w:val="56"/>
    </w:rPr>
  </w:style>
  <w:style w:type="character" w:customStyle="1" w:styleId="Ttulo1Car">
    <w:name w:val="Título 1 Car"/>
    <w:basedOn w:val="Fuentedeprrafopredeter"/>
    <w:link w:val="Ttulo1"/>
    <w:uiPriority w:val="2"/>
    <w:rsid w:val="009D7395"/>
    <w:rPr>
      <w:rFonts w:ascii="Georgia" w:eastAsiaTheme="majorEastAsia" w:hAnsi="Georgia" w:cstheme="majorBidi"/>
      <w:b/>
      <w:color w:val="1F4E79" w:themeColor="accent5" w:themeShade="80"/>
      <w:sz w:val="28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93B49"/>
    <w:rPr>
      <w:rFonts w:ascii="Georgia" w:eastAsiaTheme="majorEastAsia" w:hAnsi="Georgia" w:cstheme="majorBidi"/>
      <w:b/>
      <w:color w:val="1F3864" w:themeColor="accent1" w:themeShade="8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A4BA4"/>
    <w:rPr>
      <w:rFonts w:ascii="Georgia" w:eastAsiaTheme="majorEastAsia" w:hAnsi="Georgia" w:cstheme="majorBidi"/>
      <w:b/>
      <w:i/>
      <w:color w:val="2E74B5" w:themeColor="accent5" w:themeShade="BF"/>
    </w:rPr>
  </w:style>
  <w:style w:type="paragraph" w:styleId="Encabezado">
    <w:name w:val="header"/>
    <w:basedOn w:val="Normal"/>
    <w:link w:val="Encabezado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4AA1"/>
  </w:style>
  <w:style w:type="paragraph" w:styleId="Piedepgina">
    <w:name w:val="footer"/>
    <w:basedOn w:val="Normal"/>
    <w:link w:val="Piedepgina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AA1"/>
  </w:style>
  <w:style w:type="character" w:styleId="Textodelmarcadordeposicin">
    <w:name w:val="Placeholder Text"/>
    <w:basedOn w:val="Fuentedeprrafopredeter"/>
    <w:uiPriority w:val="99"/>
    <w:semiHidden/>
    <w:rsid w:val="00874AA1"/>
    <w:rPr>
      <w:color w:val="808080"/>
    </w:rPr>
  </w:style>
  <w:style w:type="paragraph" w:customStyle="1" w:styleId="Normalconsangra">
    <w:name w:val="Normal;con sangría"/>
    <w:basedOn w:val="Normal"/>
    <w:uiPriority w:val="12"/>
    <w:qFormat/>
    <w:rsid w:val="00874AA1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0D3085"/>
    <w:pPr>
      <w:spacing w:before="240" w:after="0"/>
      <w:contextualSpacing w:val="0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D308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D308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D3085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1A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1AE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1AE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1AE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1A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1AE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731640"/>
    <w:pPr>
      <w:spacing w:after="100"/>
      <w:ind w:left="480"/>
    </w:pPr>
  </w:style>
  <w:style w:type="paragraph" w:styleId="Prrafodelista">
    <w:name w:val="List Paragraph"/>
    <w:basedOn w:val="Normal"/>
    <w:autoRedefine/>
    <w:uiPriority w:val="34"/>
    <w:unhideWhenUsed/>
    <w:qFormat/>
    <w:rsid w:val="005F7121"/>
    <w:pPr>
      <w:numPr>
        <w:numId w:val="5"/>
      </w:numPr>
      <w:ind w:right="57"/>
      <w:contextualSpacing/>
      <w:jc w:val="left"/>
    </w:pPr>
    <w:rPr>
      <w:color w:val="002060"/>
    </w:rPr>
  </w:style>
  <w:style w:type="table" w:styleId="Listamedia2-nfasis1">
    <w:name w:val="Medium List 2 Accent 1"/>
    <w:basedOn w:val="Tablanormal"/>
    <w:uiPriority w:val="66"/>
    <w:rsid w:val="00AF063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s-E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">
    <w:name w:val="Table Grid"/>
    <w:basedOn w:val="Tablanormal"/>
    <w:uiPriority w:val="39"/>
    <w:rsid w:val="00723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E06C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Sinespaciado">
    <w:name w:val="No Spacing"/>
    <w:link w:val="SinespaciadoCar"/>
    <w:uiPriority w:val="98"/>
    <w:qFormat/>
    <w:rsid w:val="00B52F10"/>
    <w:pPr>
      <w:spacing w:after="0" w:line="240" w:lineRule="auto"/>
    </w:pPr>
    <w:rPr>
      <w:rFonts w:eastAsiaTheme="minorEastAsia"/>
      <w:sz w:val="22"/>
      <w:szCs w:val="22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52F10"/>
    <w:rPr>
      <w:rFonts w:eastAsiaTheme="minorEastAsia"/>
      <w:sz w:val="22"/>
      <w:szCs w:val="22"/>
      <w:lang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6713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ncabezado1">
    <w:name w:val="encabezado 1"/>
    <w:basedOn w:val="Normal"/>
    <w:next w:val="Normal"/>
    <w:link w:val="Carcterdeencabezado1"/>
    <w:uiPriority w:val="9"/>
    <w:qFormat/>
    <w:rsid w:val="00AA2CA5"/>
    <w:pPr>
      <w:spacing w:before="6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es-ES"/>
    </w:rPr>
  </w:style>
  <w:style w:type="paragraph" w:customStyle="1" w:styleId="Ttulo10">
    <w:name w:val="Título1"/>
    <w:basedOn w:val="Normal"/>
    <w:link w:val="Carcterdettulo"/>
    <w:uiPriority w:val="2"/>
    <w:qFormat/>
    <w:rsid w:val="00AA2CA5"/>
    <w:pPr>
      <w:spacing w:after="0" w:line="240" w:lineRule="auto"/>
    </w:pPr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  <w:lang w:eastAsia="es-ES"/>
    </w:rPr>
  </w:style>
  <w:style w:type="character" w:customStyle="1" w:styleId="Carcterdettulo">
    <w:name w:val="Carácter de título"/>
    <w:basedOn w:val="Fuentedeprrafopredeter"/>
    <w:link w:val="Ttulo10"/>
    <w:uiPriority w:val="2"/>
    <w:rsid w:val="00AA2CA5"/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  <w:lang w:eastAsia="es-ES"/>
    </w:rPr>
  </w:style>
  <w:style w:type="table" w:customStyle="1" w:styleId="Programadelecciones">
    <w:name w:val="Programa de lecciones"/>
    <w:basedOn w:val="Tablanormal"/>
    <w:uiPriority w:val="99"/>
    <w:rsid w:val="00AA2CA5"/>
    <w:pPr>
      <w:spacing w:before="60" w:after="60" w:line="288" w:lineRule="auto"/>
    </w:pPr>
    <w:rPr>
      <w:rFonts w:eastAsiaTheme="minorEastAsia"/>
      <w:color w:val="404040" w:themeColor="text1" w:themeTint="BF"/>
      <w:sz w:val="18"/>
      <w:szCs w:val="18"/>
      <w:lang w:eastAsia="es-ES"/>
    </w:rPr>
    <w:tblPr>
      <w:tblCellMar>
        <w:left w:w="0" w:type="dxa"/>
        <w:right w:w="0" w:type="dxa"/>
      </w:tblCellMar>
    </w:tblPr>
    <w:tblStylePr w:type="firstRow">
      <w:pPr>
        <w:wordWrap/>
        <w:spacing w:beforeLines="0" w:before="40" w:beforeAutospacing="0" w:afterLines="0" w:after="40" w:afterAutospacing="0" w:line="240" w:lineRule="auto"/>
        <w:contextualSpacing/>
      </w:pPr>
      <w:tblPr/>
      <w:tcPr>
        <w:tcBorders>
          <w:top w:val="nil"/>
          <w:left w:val="nil"/>
          <w:bottom w:val="single" w:sz="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Carcterdeencabezado1">
    <w:name w:val="Carácter de encabezado 1"/>
    <w:basedOn w:val="Fuentedeprrafopredeter"/>
    <w:link w:val="encabezado1"/>
    <w:uiPriority w:val="9"/>
    <w:rsid w:val="00AA2CA5"/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es-ES"/>
    </w:rPr>
  </w:style>
  <w:style w:type="paragraph" w:customStyle="1" w:styleId="Listadevietas">
    <w:name w:val="Lista de viñetas"/>
    <w:basedOn w:val="Normal"/>
    <w:autoRedefine/>
    <w:uiPriority w:val="3"/>
    <w:unhideWhenUsed/>
    <w:qFormat/>
    <w:rsid w:val="005F7121"/>
  </w:style>
  <w:style w:type="paragraph" w:customStyle="1" w:styleId="Nombremesyao">
    <w:name w:val="Nombre;mes y año"/>
    <w:basedOn w:val="Normal"/>
    <w:uiPriority w:val="3"/>
    <w:qFormat/>
    <w:rsid w:val="00AA2CA5"/>
    <w:pPr>
      <w:spacing w:after="80" w:line="240" w:lineRule="auto"/>
      <w:contextualSpacing/>
    </w:pPr>
    <w:rPr>
      <w:rFonts w:asciiTheme="minorHAnsi" w:hAnsiTheme="minorHAnsi"/>
      <w:color w:val="000000" w:themeColor="text1"/>
      <w:kern w:val="28"/>
      <w:sz w:val="32"/>
      <w:szCs w:val="22"/>
      <w:lang w:eastAsia="ja-JP"/>
    </w:rPr>
  </w:style>
  <w:style w:type="table" w:customStyle="1" w:styleId="Tareassemanales">
    <w:name w:val="Tareas semanales"/>
    <w:basedOn w:val="Tablanormal"/>
    <w:uiPriority w:val="99"/>
    <w:rsid w:val="00AA2CA5"/>
    <w:pPr>
      <w:spacing w:before="40" w:after="40" w:line="240" w:lineRule="auto"/>
    </w:pPr>
    <w:rPr>
      <w:color w:val="595959" w:themeColor="text1" w:themeTint="A6"/>
      <w:sz w:val="22"/>
      <w:szCs w:val="22"/>
      <w:lang w:eastAsia="ja-JP"/>
    </w:rPr>
    <w:tblPr>
      <w:tblStyleColBandSize w:val="1"/>
      <w:tblBorders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  <w:insideV w:val="single" w:sz="4" w:space="0" w:color="A6A6A6" w:themeColor="background1" w:themeShade="A6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caps/>
        <w:smallCaps w:val="0"/>
        <w:color w:val="FFFFFF" w:themeColor="background1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single" w:sz="4" w:space="0" w:color="4472C4" w:themeColor="accent1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  <w:tblStylePr w:type="band2Vert">
      <w:tblPr/>
      <w:tcPr>
        <w:tc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4" w:space="0" w:color="A6A6A6" w:themeColor="background1" w:themeShade="A6"/>
          <w:right w:val="single" w:sz="2" w:space="0" w:color="D9D9D9" w:themeColor="background1" w:themeShade="D9"/>
          <w:insideH w:val="single" w:sz="2" w:space="0" w:color="D9D9D9" w:themeColor="background1" w:themeShade="D9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Espaciodetabla">
    <w:name w:val="Espacio de tabla"/>
    <w:basedOn w:val="Normal"/>
    <w:uiPriority w:val="6"/>
    <w:qFormat/>
    <w:rsid w:val="00AA2CA5"/>
    <w:pPr>
      <w:spacing w:after="0" w:line="72" w:lineRule="exact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customStyle="1" w:styleId="Das">
    <w:name w:val="Días"/>
    <w:basedOn w:val="Normal"/>
    <w:uiPriority w:val="4"/>
    <w:qFormat/>
    <w:rsid w:val="00AA2CA5"/>
    <w:pPr>
      <w:spacing w:after="0" w:line="240" w:lineRule="auto"/>
      <w:jc w:val="right"/>
    </w:pPr>
    <w:rPr>
      <w:rFonts w:asciiTheme="minorHAnsi" w:hAnsiTheme="minorHAnsi"/>
      <w:caps/>
      <w:color w:val="595959" w:themeColor="text1" w:themeTint="A6"/>
      <w:sz w:val="22"/>
      <w:szCs w:val="22"/>
      <w:lang w:eastAsia="ja-JP"/>
    </w:rPr>
  </w:style>
  <w:style w:type="paragraph" w:styleId="Fecha">
    <w:name w:val="Date"/>
    <w:basedOn w:val="Normal"/>
    <w:next w:val="Normal"/>
    <w:link w:val="FechaCar"/>
    <w:uiPriority w:val="5"/>
    <w:unhideWhenUsed/>
    <w:qFormat/>
    <w:rsid w:val="00AA2CA5"/>
    <w:pPr>
      <w:spacing w:after="0" w:line="240" w:lineRule="auto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character" w:customStyle="1" w:styleId="FechaCar">
    <w:name w:val="Fecha Car"/>
    <w:basedOn w:val="Fuentedeprrafopredeter"/>
    <w:link w:val="Fecha"/>
    <w:uiPriority w:val="5"/>
    <w:rsid w:val="00AA2CA5"/>
    <w:rPr>
      <w:color w:val="595959" w:themeColor="text1" w:themeTint="A6"/>
      <w:sz w:val="22"/>
      <w:szCs w:val="22"/>
      <w:lang w:eastAsia="ja-JP"/>
    </w:rPr>
  </w:style>
  <w:style w:type="table" w:styleId="Tablaconcuadrcula1clara">
    <w:name w:val="Grid Table 1 Light"/>
    <w:basedOn w:val="Tablanormal"/>
    <w:uiPriority w:val="46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rFonts w:asciiTheme="majorHAnsi" w:hAnsiTheme="majorHAnsi"/>
      </w:rPr>
    </w:tblStylePr>
  </w:style>
  <w:style w:type="paragraph" w:styleId="Listaconvietas4">
    <w:name w:val="List Bullet 4"/>
    <w:basedOn w:val="Normal"/>
    <w:uiPriority w:val="99"/>
    <w:semiHidden/>
    <w:unhideWhenUsed/>
    <w:rsid w:val="00AA2CA5"/>
    <w:pPr>
      <w:numPr>
        <w:numId w:val="3"/>
      </w:numPr>
      <w:spacing w:before="40" w:after="40" w:line="240" w:lineRule="auto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styleId="Listaconvietas5">
    <w:name w:val="List Bullet 5"/>
    <w:basedOn w:val="Normal"/>
    <w:uiPriority w:val="99"/>
    <w:semiHidden/>
    <w:unhideWhenUsed/>
    <w:rsid w:val="00AA2CA5"/>
    <w:pPr>
      <w:numPr>
        <w:numId w:val="4"/>
      </w:numPr>
      <w:spacing w:before="40" w:after="40" w:line="240" w:lineRule="auto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table" w:styleId="Tablaconcuadrculaclara">
    <w:name w:val="Grid Table Light"/>
    <w:basedOn w:val="Tablanormal"/>
    <w:uiPriority w:val="40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1">
    <w:name w:val="Style1"/>
    <w:basedOn w:val="Tablanormal"/>
    <w:uiPriority w:val="99"/>
    <w:rsid w:val="00AA2CA5"/>
    <w:pPr>
      <w:spacing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i w:val="0"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</w:style>
  <w:style w:type="paragraph" w:styleId="NormalWeb">
    <w:name w:val="Normal (Web)"/>
    <w:basedOn w:val="Normal"/>
    <w:uiPriority w:val="99"/>
    <w:semiHidden/>
    <w:unhideWhenUsed/>
    <w:rsid w:val="0038182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s-ES"/>
    </w:rPr>
  </w:style>
  <w:style w:type="character" w:styleId="Fuerte">
    <w:name w:val="Strong"/>
    <w:basedOn w:val="Fuentedeprrafopredeter"/>
    <w:uiPriority w:val="22"/>
    <w:qFormat/>
    <w:rsid w:val="0038182B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8182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8182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38182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38182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81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8182B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8182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EB124A"/>
  </w:style>
  <w:style w:type="character" w:customStyle="1" w:styleId="hljs-title">
    <w:name w:val="hljs-title"/>
    <w:basedOn w:val="Fuentedeprrafopredeter"/>
    <w:rsid w:val="00EB124A"/>
  </w:style>
  <w:style w:type="character" w:customStyle="1" w:styleId="hljs-params">
    <w:name w:val="hljs-params"/>
    <w:basedOn w:val="Fuentedeprrafopredeter"/>
    <w:rsid w:val="00EB124A"/>
  </w:style>
  <w:style w:type="character" w:customStyle="1" w:styleId="hljs-comment">
    <w:name w:val="hljs-comment"/>
    <w:basedOn w:val="Fuentedeprrafopredeter"/>
    <w:rsid w:val="00EB124A"/>
  </w:style>
  <w:style w:type="character" w:customStyle="1" w:styleId="hljs-string">
    <w:name w:val="hljs-string"/>
    <w:basedOn w:val="Fuentedeprrafopredeter"/>
    <w:rsid w:val="00EB124A"/>
  </w:style>
  <w:style w:type="character" w:customStyle="1" w:styleId="hljs-type">
    <w:name w:val="hljs-type"/>
    <w:basedOn w:val="Fuentedeprrafopredeter"/>
    <w:rsid w:val="00EB124A"/>
  </w:style>
  <w:style w:type="character" w:customStyle="1" w:styleId="hljs-variable">
    <w:name w:val="hljs-variable"/>
    <w:basedOn w:val="Fuentedeprrafopredeter"/>
    <w:rsid w:val="00EB124A"/>
  </w:style>
  <w:style w:type="character" w:customStyle="1" w:styleId="hljs-operator">
    <w:name w:val="hljs-operator"/>
    <w:basedOn w:val="Fuentedeprrafopredeter"/>
    <w:rsid w:val="00EB124A"/>
  </w:style>
  <w:style w:type="paragraph" w:customStyle="1" w:styleId="Nombre">
    <w:name w:val="Nombre"/>
    <w:aliases w:val="mes y año"/>
    <w:basedOn w:val="Normal"/>
    <w:rsid w:val="0047425B"/>
  </w:style>
  <w:style w:type="character" w:styleId="Mencinsinresolver">
    <w:name w:val="Unresolved Mention"/>
    <w:basedOn w:val="Fuentedeprrafopredeter"/>
    <w:uiPriority w:val="99"/>
    <w:semiHidden/>
    <w:unhideWhenUsed/>
    <w:rsid w:val="002B6A49"/>
    <w:rPr>
      <w:color w:val="605E5C"/>
      <w:shd w:val="clear" w:color="auto" w:fill="E1DFDD"/>
    </w:rPr>
  </w:style>
  <w:style w:type="paragraph" w:customStyle="1" w:styleId="Encabezado2">
    <w:name w:val="Encabezado 2"/>
    <w:basedOn w:val="Encabezado"/>
    <w:next w:val="Cuerpodetexto"/>
    <w:uiPriority w:val="99"/>
    <w:rsid w:val="001A356B"/>
    <w:pPr>
      <w:keepNext/>
      <w:widowControl w:val="0"/>
      <w:tabs>
        <w:tab w:val="clear" w:pos="4680"/>
        <w:tab w:val="clear" w:pos="9360"/>
      </w:tabs>
      <w:autoSpaceDE w:val="0"/>
      <w:autoSpaceDN w:val="0"/>
      <w:adjustRightInd w:val="0"/>
      <w:spacing w:before="240" w:after="120"/>
      <w:jc w:val="left"/>
    </w:pPr>
    <w:rPr>
      <w:rFonts w:ascii="Times New Roman" w:eastAsia="Times New Roman" w:hAnsi="SimSun" w:cs="Times New Roman"/>
      <w:b/>
      <w:bCs/>
      <w:sz w:val="36"/>
      <w:szCs w:val="36"/>
      <w:lang w:eastAsia="es-ES"/>
    </w:rPr>
  </w:style>
  <w:style w:type="character" w:customStyle="1" w:styleId="Textofuente">
    <w:name w:val="Texto fuente"/>
    <w:uiPriority w:val="99"/>
    <w:rsid w:val="001A356B"/>
    <w:rPr>
      <w:rFonts w:ascii="Courier New" w:eastAsia="Times New Roman" w:hAnsi="NSimSun"/>
    </w:rPr>
  </w:style>
  <w:style w:type="paragraph" w:customStyle="1" w:styleId="Cuerpodetexto">
    <w:name w:val="Cuerpo de texto"/>
    <w:basedOn w:val="Normal"/>
    <w:uiPriority w:val="99"/>
    <w:rsid w:val="001A356B"/>
    <w:pPr>
      <w:widowControl w:val="0"/>
      <w:autoSpaceDE w:val="0"/>
      <w:autoSpaceDN w:val="0"/>
      <w:adjustRightInd w:val="0"/>
      <w:spacing w:after="120" w:line="240" w:lineRule="auto"/>
      <w:jc w:val="left"/>
    </w:pPr>
    <w:rPr>
      <w:rFonts w:ascii="Times New Roman" w:eastAsiaTheme="minorEastAsia" w:hAnsi="Times New Roman" w:cs="Times New Roman"/>
      <w:lang w:eastAsia="es-ES"/>
    </w:rPr>
  </w:style>
  <w:style w:type="paragraph" w:customStyle="1" w:styleId="Textopreformateado">
    <w:name w:val="Texto preformateado"/>
    <w:basedOn w:val="Normal"/>
    <w:uiPriority w:val="99"/>
    <w:rsid w:val="001A356B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ourier New" w:eastAsia="Times New Roman" w:hAnsi="NSimSun" w:cs="Courier New"/>
      <w:sz w:val="20"/>
      <w:szCs w:val="20"/>
      <w:lang w:eastAsia="es-ES"/>
    </w:rPr>
  </w:style>
  <w:style w:type="paragraph" w:styleId="Cita">
    <w:name w:val="Quote"/>
    <w:basedOn w:val="Normal"/>
    <w:link w:val="CitaCar"/>
    <w:uiPriority w:val="99"/>
    <w:qFormat/>
    <w:rsid w:val="001A356B"/>
    <w:pPr>
      <w:widowControl w:val="0"/>
      <w:autoSpaceDE w:val="0"/>
      <w:autoSpaceDN w:val="0"/>
      <w:adjustRightInd w:val="0"/>
      <w:spacing w:after="283" w:line="240" w:lineRule="auto"/>
      <w:ind w:left="567" w:right="567"/>
      <w:jc w:val="left"/>
    </w:pPr>
    <w:rPr>
      <w:rFonts w:ascii="Times New Roman" w:eastAsiaTheme="minorEastAsia" w:hAnsi="Times New Roman" w:cs="Times New Roman"/>
      <w:lang w:eastAsia="es-ES"/>
    </w:rPr>
  </w:style>
  <w:style w:type="character" w:customStyle="1" w:styleId="CitaCar">
    <w:name w:val="Cita Car"/>
    <w:basedOn w:val="Fuentedeprrafopredeter"/>
    <w:link w:val="Cita"/>
    <w:uiPriority w:val="99"/>
    <w:rsid w:val="001A356B"/>
    <w:rPr>
      <w:rFonts w:ascii="Times New Roman" w:eastAsiaTheme="minorEastAsia" w:hAnsi="Times New Roman" w:cs="Times New Roman"/>
      <w:lang w:eastAsia="es-ES"/>
    </w:rPr>
  </w:style>
  <w:style w:type="table" w:styleId="Tablaconcuadrcula4-nfasis1">
    <w:name w:val="Grid Table 4 Accent 1"/>
    <w:basedOn w:val="Tablanormal"/>
    <w:uiPriority w:val="49"/>
    <w:rsid w:val="00DE1B5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1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76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7363908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3054384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981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407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3404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4070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3126018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7409268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03000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  <w:div w:id="117499663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25409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107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1730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467789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0565414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90699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492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7274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4467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3685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  <w:div w:id="11379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5709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913626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364212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50087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  <w:div w:id="129259536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0444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8548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632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8942254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7509559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35855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3229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0719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2447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5706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  <w:div w:id="125895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8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4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57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624207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257355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727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berto\Movistar%20Cloud\INFORMATICA%20DEPARTAMENTO\FORMACION\DIGITECH\_PLANTILLA%20WORD%20reducid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20D2437-8BC8-4E96-9326-C9FB43072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_PLANTILLA WORD reducida</Template>
  <TotalTime>998</TotalTime>
  <Pages>9</Pages>
  <Words>1145</Words>
  <Characters>5703</Characters>
  <Application>Microsoft Office Word</Application>
  <DocSecurity>0</DocSecurity>
  <Lines>285</Lines>
  <Paragraphs>273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EJERCICIOS REFACTORIZAR</vt:lpstr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DOCUMENTACIÓN</dc:title>
  <dc:subject>Entorno de desarrollo</dc:subject>
  <dc:creator>Alberto</dc:creator>
  <cp:keywords/>
  <dc:description/>
  <cp:lastModifiedBy>Alberto Ruiz</cp:lastModifiedBy>
  <cp:revision>129</cp:revision>
  <cp:lastPrinted>2023-02-18T18:10:00Z</cp:lastPrinted>
  <dcterms:created xsi:type="dcterms:W3CDTF">2023-01-09T15:56:00Z</dcterms:created>
  <dcterms:modified xsi:type="dcterms:W3CDTF">2026-02-19T18:46:00Z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